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B6C9203" w14:textId="77777777" w:rsidR="009B20EA" w:rsidRPr="001F3A2C" w:rsidRDefault="00204A6F" w:rsidP="00575826">
      <w:pPr>
        <w:rPr>
          <w:rFonts w:eastAsiaTheme="minorHAnsi" w:cstheme="minorBidi"/>
          <w:b/>
          <w:bCs/>
          <w:color w:val="FFFFFF" w:themeColor="background1"/>
          <w:sz w:val="22"/>
        </w:rPr>
      </w:pPr>
      <w:r w:rsidRPr="001F3A2C">
        <w:rPr>
          <w:noProof/>
        </w:rPr>
        <mc:AlternateContent>
          <mc:Choice Requires="wps">
            <w:drawing>
              <wp:anchor distT="0" distB="0" distL="114300" distR="114300" simplePos="0" relativeHeight="251658246" behindDoc="1" locked="0" layoutInCell="1" allowOverlap="1" wp14:anchorId="7037FAF7" wp14:editId="2EA3BAF6">
                <wp:simplePos x="0" y="0"/>
                <wp:positionH relativeFrom="page">
                  <wp:posOffset>0</wp:posOffset>
                </wp:positionH>
                <wp:positionV relativeFrom="page">
                  <wp:posOffset>-6985</wp:posOffset>
                </wp:positionV>
                <wp:extent cx="7747000" cy="6555105"/>
                <wp:effectExtent l="0" t="0" r="6350" b="0"/>
                <wp:wrapNone/>
                <wp:docPr id="14" name="Rounded 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47000" cy="6555105"/>
                        </a:xfrm>
                        <a:prstGeom prst="roundRect">
                          <a:avLst>
                            <a:gd name="adj" fmla="val 0"/>
                          </a:avLst>
                        </a:prstGeom>
                        <a:solidFill>
                          <a:schemeClr val="accent1">
                            <a:alpha val="6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AF8DBA2" id="Rounded Rectangle 14" o:spid="_x0000_s1026" style="position:absolute;margin-left:0;margin-top:-.55pt;width:610pt;height:516.15pt;z-index:-25165823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arcsize="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" fillcolor="#00263a [3204]" stroked="f" strokeweight="1pt">
                <v:fill opacity="42662f"/>
                <v:stroke joinstyle="miter"/>
                <w10:wrap anchorx="page" anchory="page"/>
              </v:roundrect>
            </w:pict>
          </mc:Fallback>
        </mc:AlternateContent>
      </w:r>
      <w:r w:rsidR="004D2E4B" w:rsidRPr="001F3A2C">
        <w:rPr>
          <w:noProof/>
        </w:rPr>
        <w:drawing>
          <wp:anchor distT="0" distB="0" distL="114300" distR="114300" simplePos="0" relativeHeight="251658242" behindDoc="0" locked="0" layoutInCell="1" allowOverlap="1" wp14:anchorId="1175C22B" wp14:editId="6DA6932E">
            <wp:simplePos x="0" y="0"/>
            <wp:positionH relativeFrom="column">
              <wp:posOffset>844550</wp:posOffset>
            </wp:positionH>
            <wp:positionV relativeFrom="paragraph">
              <wp:posOffset>-1771650</wp:posOffset>
            </wp:positionV>
            <wp:extent cx="6161405" cy="3574415"/>
            <wp:effectExtent l="0" t="0" r="0" b="0"/>
            <wp:wrapNone/>
            <wp:docPr id="24" name="Picture 13" descr="A close up of a logo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0FC2E2B2-4C19-C642-AA9C-DC46EF26A7B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3">
                      <a:extLst>
                        <a:ext uri="{FF2B5EF4-FFF2-40B4-BE49-F238E27FC236}">
                          <a16:creationId xmlns:a16="http://schemas.microsoft.com/office/drawing/2014/main" id="{0FC2E2B2-4C19-C642-AA9C-DC46EF26A7B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1405" cy="3574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716A0" w:rsidRPr="001F3A2C">
        <w:rPr>
          <w:noProof/>
        </w:rPr>
        <mc:AlternateContent>
          <mc:Choice Requires="wps">
            <w:drawing>
              <wp:anchor distT="0" distB="0" distL="114300" distR="114300" simplePos="0" relativeHeight="251658241" behindDoc="1" locked="0" layoutInCell="1" allowOverlap="1" wp14:anchorId="5A483221" wp14:editId="1EB7EFC3">
                <wp:simplePos x="0" y="0"/>
                <wp:positionH relativeFrom="page">
                  <wp:posOffset>-20320</wp:posOffset>
                </wp:positionH>
                <wp:positionV relativeFrom="page">
                  <wp:posOffset>12192</wp:posOffset>
                </wp:positionV>
                <wp:extent cx="7602982" cy="6670675"/>
                <wp:effectExtent l="0" t="0" r="4445" b="0"/>
                <wp:wrapNone/>
                <wp:docPr id="13" name="Rounded 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02982" cy="6670675"/>
                        </a:xfrm>
                        <a:prstGeom prst="roundRect">
                          <a:avLst>
                            <a:gd name="adj" fmla="val 0"/>
                          </a:avLst>
                        </a:prstGeom>
                        <a:blipFill dpi="0" rotWithShape="1">
                          <a:blip r:embed="rId12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021B0C4" id="Rounded Rectangle 13" o:spid="_x0000_s1026" style="position:absolute;margin-left:-1.6pt;margin-top:.95pt;width:598.65pt;height:525.25pt;z-index:-251658239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arcsize="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" stroked="f" strokeweight="1pt">
                <v:fill r:id="rId13" o:title="" recolor="t" rotate="t" type="frame"/>
                <v:stroke joinstyle="miter"/>
                <w10:wrap anchorx="page" anchory="page"/>
              </v:roundrect>
            </w:pict>
          </mc:Fallback>
        </mc:AlternateContent>
      </w:r>
      <w:r w:rsidR="009B20EA" w:rsidRPr="001F3A2C">
        <w:rPr>
          <w:rFonts w:eastAsiaTheme="minorHAnsi" w:cstheme="minorBidi"/>
          <w:b/>
          <w:bCs/>
          <w:color w:val="FFFFFF" w:themeColor="background1"/>
          <w:sz w:val="22"/>
        </w:rPr>
        <w:tab/>
      </w:r>
    </w:p>
    <w:sdt>
      <w:sdtPr>
        <w:rPr>
          <w:rFonts w:eastAsiaTheme="minorHAnsi" w:cstheme="minorBidi"/>
          <w:b/>
          <w:bCs/>
          <w:color w:val="FFFFFF" w:themeColor="background1"/>
          <w:sz w:val="22"/>
        </w:rPr>
        <w:id w:val="-669259564"/>
        <w:docPartObj>
          <w:docPartGallery w:val="Cover Pages"/>
          <w:docPartUnique/>
        </w:docPartObj>
      </w:sdtPr>
      <w:sdtEndPr>
        <w:rPr>
          <w:rFonts w:eastAsia="Times New Roman" w:cs="Times New Roman"/>
          <w:b w:val="0"/>
          <w:bCs w:val="0"/>
          <w:color w:val="8A8D8F" w:themeColor="text2"/>
          <w:sz w:val="20"/>
        </w:rPr>
      </w:sdtEndPr>
      <w:sdtContent>
        <w:p w14:paraId="6F2A5DD2" w14:textId="77777777" w:rsidR="00021B94" w:rsidRPr="001F3A2C" w:rsidRDefault="00021B94" w:rsidP="00575826"/>
        <w:p w14:paraId="475E2E3C" w14:textId="77777777" w:rsidR="00021B94" w:rsidRPr="001F3A2C" w:rsidRDefault="00E05C5D" w:rsidP="00575826">
          <w:r w:rsidRPr="001F3A2C">
            <w:rPr>
              <w:noProof/>
              <w:color w:val="00263A" w:themeColor="accent1"/>
            </w:rPr>
            <mc:AlternateContent>
              <mc:Choice Requires="wps">
                <w:drawing>
                  <wp:anchor distT="45720" distB="45720" distL="114300" distR="114300" simplePos="0" relativeHeight="251658244" behindDoc="0" locked="0" layoutInCell="1" allowOverlap="1" wp14:anchorId="2A694851" wp14:editId="36EA11F0">
                    <wp:simplePos x="0" y="0"/>
                    <wp:positionH relativeFrom="margin">
                      <wp:align>left</wp:align>
                    </wp:positionH>
                    <wp:positionV relativeFrom="page">
                      <wp:posOffset>9163050</wp:posOffset>
                    </wp:positionV>
                    <wp:extent cx="3028950" cy="321945"/>
                    <wp:effectExtent l="0" t="0" r="0" b="1905"/>
                    <wp:wrapNone/>
                    <wp:docPr id="9" name="Text Box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3028950" cy="32194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6E81FA24" w14:textId="2FBEC3EA" w:rsidR="00F46AE8" w:rsidRPr="00A67CE6" w:rsidRDefault="00F46AE8" w:rsidP="00A67CE6">
                                <w:pPr>
                                  <w:pStyle w:val="DocumentSub-Title2"/>
                                </w:pPr>
                                <w:r>
                                  <w:t xml:space="preserve"> </w:t>
                                </w:r>
                                <w:r>
                                  <w:fldChar w:fldCharType="begin"/>
                                </w:r>
                                <w:r>
                                  <w:instrText xml:space="preserve"> DATE  \@ "d MMMM yyyy"  \* MERGEFORMAT </w:instrText>
                                </w:r>
                                <w:r>
                                  <w:fldChar w:fldCharType="separate"/>
                                </w:r>
                                <w:r w:rsidR="00E328CB">
                                  <w:rPr>
                                    <w:noProof/>
                                  </w:rPr>
                                  <w:t>6 May 2024</w:t>
                                </w:r>
                                <w: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2A694851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" o:spid="_x0000_s1026" type="#_x0000_t202" style="position:absolute;left:0;text-align:left;margin-left:0;margin-top:721.5pt;width:238.5pt;height:25.35pt;z-index:25165824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" filled="f" stroked="f">
                    <v:textbox inset="0,0,0,0">
                      <w:txbxContent>
                        <w:p w14:paraId="6E81FA24" w14:textId="2FBEC3EA" w:rsidR="00F46AE8" w:rsidRPr="00A67CE6" w:rsidRDefault="00F46AE8" w:rsidP="00A67CE6">
                          <w:pPr>
                            <w:pStyle w:val="DocumentSub-Title2"/>
                          </w:pPr>
                          <w:r>
                            <w:t xml:space="preserve"> </w:t>
                          </w:r>
                          <w:r>
                            <w:fldChar w:fldCharType="begin"/>
                          </w:r>
                          <w:r>
                            <w:instrText xml:space="preserve"> DATE  \@ "d MMMM yyyy"  \* MERGEFORMAT </w:instrText>
                          </w:r>
                          <w:r>
                            <w:fldChar w:fldCharType="separate"/>
                          </w:r>
                          <w:r w:rsidR="00E328CB">
                            <w:rPr>
                              <w:noProof/>
                            </w:rPr>
                            <w:t>6 May 2024</w:t>
                          </w:r>
                          <w:r>
                            <w:fldChar w:fldCharType="end"/>
                          </w:r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 w:rsidRPr="001F3A2C">
            <w:rPr>
              <w:noProof/>
              <w:color w:val="00263A" w:themeColor="accent1"/>
            </w:rPr>
            <mc:AlternateContent>
              <mc:Choice Requires="wps">
                <w:drawing>
                  <wp:anchor distT="45720" distB="45720" distL="114300" distR="114300" simplePos="0" relativeHeight="251658245" behindDoc="0" locked="0" layoutInCell="1" allowOverlap="1" wp14:anchorId="7ADDCD96" wp14:editId="110C3E6A">
                    <wp:simplePos x="0" y="0"/>
                    <wp:positionH relativeFrom="page">
                      <wp:posOffset>605790</wp:posOffset>
                    </wp:positionH>
                    <wp:positionV relativeFrom="margin">
                      <wp:align>bottom</wp:align>
                    </wp:positionV>
                    <wp:extent cx="3267075" cy="345440"/>
                    <wp:effectExtent l="0" t="0" r="9525" b="0"/>
                    <wp:wrapNone/>
                    <wp:docPr id="5" name="Text Box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3267075" cy="34544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47D843CE" w14:textId="77777777" w:rsidR="00F46AE8" w:rsidRPr="00AD42AC" w:rsidRDefault="00F46AE8" w:rsidP="00A67CE6">
                                <w:pPr>
                                  <w:pStyle w:val="CoverWebAddress"/>
                                </w:pPr>
                                <w:r w:rsidRPr="00AD42AC">
                                  <w:t>www.pbtgroup.co.za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7ADDCD96" id="_x0000_s1027" type="#_x0000_t202" style="position:absolute;left:0;text-align:left;margin-left:47.7pt;margin-top:0;width:257.25pt;height:27.2pt;z-index:251658245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bottom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" filled="f" stroked="f">
                    <v:textbox inset="0,0,0,0">
                      <w:txbxContent>
                        <w:p w14:paraId="47D843CE" w14:textId="77777777" w:rsidR="00F46AE8" w:rsidRPr="00AD42AC" w:rsidRDefault="00F46AE8" w:rsidP="00A67CE6">
                          <w:pPr>
                            <w:pStyle w:val="CoverWebAddress"/>
                          </w:pPr>
                          <w:r w:rsidRPr="00AD42AC">
                            <w:t>www.pbtgroup.co.za</w:t>
                          </w:r>
                        </w:p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  <w:r w:rsidR="00C8369D" w:rsidRPr="001F3A2C">
            <w:rPr>
              <w:noProof/>
              <w:color w:val="00263A" w:themeColor="accent1"/>
            </w:rPr>
            <mc:AlternateContent>
              <mc:Choice Requires="wps">
                <w:drawing>
                  <wp:anchor distT="45720" distB="45720" distL="114300" distR="114300" simplePos="0" relativeHeight="251658243" behindDoc="0" locked="0" layoutInCell="1" allowOverlap="1" wp14:anchorId="67F1EEB8" wp14:editId="0149FBAE">
                    <wp:simplePos x="0" y="0"/>
                    <wp:positionH relativeFrom="margin">
                      <wp:align>left</wp:align>
                    </wp:positionH>
                    <wp:positionV relativeFrom="page">
                      <wp:posOffset>6743700</wp:posOffset>
                    </wp:positionV>
                    <wp:extent cx="6281420" cy="2266950"/>
                    <wp:effectExtent l="0" t="0" r="5080" b="0"/>
                    <wp:wrapNone/>
                    <wp:docPr id="217" name="Text Box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281420" cy="226695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6CC427C4" w14:textId="77777777" w:rsidR="004D51EA" w:rsidRDefault="004D51EA" w:rsidP="00995A1D">
                                <w:pPr>
                                  <w:pStyle w:val="DocumentTitle"/>
                                </w:pPr>
                              </w:p>
                              <w:p w14:paraId="208C8D4C" w14:textId="2D3BDE19" w:rsidR="00C8369D" w:rsidRDefault="00E05C5D" w:rsidP="00995A1D">
                                <w:pPr>
                                  <w:pStyle w:val="DocumentTitle"/>
                                </w:pPr>
                                <w:r>
                                  <w:t>Business Requirement D</w:t>
                                </w:r>
                                <w:r w:rsidR="00904E11">
                                  <w:t>ocument</w:t>
                                </w:r>
                              </w:p>
                              <w:p w14:paraId="4B1570FA" w14:textId="15D49875" w:rsidR="00E05C5D" w:rsidRPr="00A67CE6" w:rsidRDefault="00E05C5D" w:rsidP="00995A1D">
                                <w:pPr>
                                  <w:pStyle w:val="DocumentTitle"/>
                                </w:pPr>
                              </w:p>
                            </w:txbxContent>
                          </wps:txbx>
                          <wps:bodyPr rot="0" vert="horz" wrap="square" lIns="0" tIns="0" rIns="0" bIns="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67F1EEB8" id="_x0000_s1028" type="#_x0000_t202" style="position:absolute;left:0;text-align:left;margin-left:0;margin-top:531pt;width:494.6pt;height:178.5pt;z-index:251658243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" filled="f" stroked="f">
                    <v:textbox inset="0,0,0,0">
                      <w:txbxContent>
                        <w:p w14:paraId="6CC427C4" w14:textId="77777777" w:rsidR="004D51EA" w:rsidRDefault="004D51EA" w:rsidP="00995A1D">
                          <w:pPr>
                            <w:pStyle w:val="DocumentTitle"/>
                          </w:pPr>
                        </w:p>
                        <w:p w14:paraId="208C8D4C" w14:textId="2D3BDE19" w:rsidR="00C8369D" w:rsidRDefault="00E05C5D" w:rsidP="00995A1D">
                          <w:pPr>
                            <w:pStyle w:val="DocumentTitle"/>
                          </w:pPr>
                          <w:r>
                            <w:t>Business Requirement D</w:t>
                          </w:r>
                          <w:r w:rsidR="00904E11">
                            <w:t>ocument</w:t>
                          </w:r>
                        </w:p>
                        <w:p w14:paraId="4B1570FA" w14:textId="15D49875" w:rsidR="00E05C5D" w:rsidRPr="00A67CE6" w:rsidRDefault="00E05C5D" w:rsidP="00995A1D">
                          <w:pPr>
                            <w:pStyle w:val="DocumentTitle"/>
                          </w:pPr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 w:rsidR="00A177B5" w:rsidRPr="001F3A2C">
            <w:rPr>
              <w:noProof/>
              <w:color w:val="00263A" w:themeColor="accent1"/>
            </w:rPr>
            <mc:AlternateContent>
              <mc:Choice Requires="wpg">
                <w:drawing>
                  <wp:anchor distT="0" distB="0" distL="114300" distR="114300" simplePos="0" relativeHeight="251658247" behindDoc="0" locked="0" layoutInCell="1" allowOverlap="1" wp14:anchorId="66554908" wp14:editId="70DF9890">
                    <wp:simplePos x="0" y="0"/>
                    <wp:positionH relativeFrom="column">
                      <wp:posOffset>17765</wp:posOffset>
                    </wp:positionH>
                    <wp:positionV relativeFrom="page">
                      <wp:posOffset>3682365</wp:posOffset>
                    </wp:positionV>
                    <wp:extent cx="4214495" cy="1484630"/>
                    <wp:effectExtent l="0" t="0" r="0" b="0"/>
                    <wp:wrapNone/>
                    <wp:docPr id="19" name="Group 1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4214495" cy="1484630"/>
                              <a:chOff x="0" y="0"/>
                              <a:chExt cx="4214553" cy="1484982"/>
                            </a:xfrm>
                          </wpg:grpSpPr>
                          <wps:wsp>
                            <wps:cNvPr id="12" name="TextBox 21"/>
                            <wps:cNvSpPr txBox="1"/>
                            <wps:spPr>
                              <a:xfrm>
                                <a:off x="0" y="1074745"/>
                                <a:ext cx="4214553" cy="410237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txbx>
                              <w:txbxContent>
                                <w:p w14:paraId="2628850C" w14:textId="77777777" w:rsidR="00F46AE8" w:rsidRPr="007F5675" w:rsidRDefault="00F46AE8" w:rsidP="00792148">
                                  <w:pPr>
                                    <w:pStyle w:val="CoverLogoTagline"/>
                                  </w:pPr>
                                  <w:r w:rsidRPr="007F5675">
                                    <w:t>Transforming information to create insights and predictions.</w:t>
                                  </w:r>
                                </w:p>
                              </w:txbxContent>
                            </wps:txbx>
                            <wps:bodyPr wrap="square" rtlCol="0"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17" name="Picture 17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4" cstate="screen">
                                <a:extLst>
                                  <a:ext uri="{28A0092B-C50C-407E-A947-70E740481C1C}">
                                    <a14:useLocalDpi xmlns:a14="http://schemas.microsoft.com/office/drawing/2010/main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121342" y="0"/>
                                <a:ext cx="3549015" cy="86233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wpg:wgp>
                      </a:graphicData>
                    </a:graphic>
                  </wp:anchor>
                </w:drawing>
              </mc:Choice>
              <mc:Fallback>
                <w:pict>
                  <v:group w14:anchorId="66554908" id="Group 19" o:spid="_x0000_s1029" style="position:absolute;left:0;text-align:left;margin-left:1.4pt;margin-top:289.95pt;width:331.85pt;height:116.9pt;z-index:251658247;mso-position-vertical-relative:page" coordsize="42145,1484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">
                    <v:shape id="TextBox 21" o:spid="_x0000_s1030" type="#_x0000_t202" style="position:absolute;top:10747;width:42145;height:41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" filled="f" stroked="f">
                      <v:textbox>
                        <w:txbxContent>
                          <w:p w14:paraId="2628850C" w14:textId="77777777" w:rsidR="00F46AE8" w:rsidRPr="007F5675" w:rsidRDefault="00F46AE8" w:rsidP="00792148">
                            <w:pPr>
                              <w:pStyle w:val="CoverLogoTagline"/>
                            </w:pPr>
                            <w:r w:rsidRPr="007F5675">
                              <w:t>Transforming information to create insights and predictions.</w:t>
                            </w:r>
                          </w:p>
                        </w:txbxContent>
                      </v:textbox>
                    </v:shape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Picture 17" o:spid="_x0000_s1031" type="#_x0000_t75" style="position:absolute;left:1213;width:35490;height:86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">
                      <v:imagedata r:id="rId15" o:title=""/>
                    </v:shape>
                    <w10:wrap anchory="page"/>
                  </v:group>
                </w:pict>
              </mc:Fallback>
            </mc:AlternateContent>
          </w:r>
          <w:r w:rsidR="000472EA" w:rsidRPr="001F3A2C">
            <w:rPr>
              <w:noProof/>
              <w:color w:val="00263A" w:themeColor="accent1"/>
            </w:rPr>
            <mc:AlternateContent>
              <mc:Choice Requires="wps">
                <w:drawing>
                  <wp:anchor distT="0" distB="0" distL="114300" distR="114300" simplePos="0" relativeHeight="251658240" behindDoc="0" locked="0" layoutInCell="1" allowOverlap="1" wp14:anchorId="74F8AEA6" wp14:editId="2F051987">
                    <wp:simplePos x="0" y="0"/>
                    <wp:positionH relativeFrom="column">
                      <wp:posOffset>-620550</wp:posOffset>
                    </wp:positionH>
                    <wp:positionV relativeFrom="paragraph">
                      <wp:posOffset>4242326</wp:posOffset>
                    </wp:positionV>
                    <wp:extent cx="7626954" cy="4427034"/>
                    <wp:effectExtent l="0" t="0" r="6350" b="5715"/>
                    <wp:wrapNone/>
                    <wp:docPr id="18" name="Round Same-side Corner of Rectangle 1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 rot="10800000">
                              <a:off x="0" y="0"/>
                              <a:ext cx="7626954" cy="4427034"/>
                            </a:xfrm>
                            <a:prstGeom prst="round2SameRect">
                              <a:avLst>
                                <a:gd name="adj1" fmla="val 0"/>
                                <a:gd name="adj2" fmla="val 0"/>
                              </a:avLst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2C4726F0" id="Round Same-side Corner of Rectangle 18" o:spid="_x0000_s1026" style="position:absolute;margin-left:-48.85pt;margin-top:334.05pt;width:600.55pt;height:348.6pt;rotation:180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626954,44270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" path="m,l7626954,r,l7626954,4427034r,l,4427034r,l,,,xe" fillcolor="#00263a [3204]" stroked="f" strokeweight="1pt">
                    <v:stroke joinstyle="miter"/>
                    <v:path arrowok="t" o:connecttype="custom" o:connectlocs="0,0;7626954,0;7626954,0;7626954,4427034;7626954,4427034;0,4427034;0,4427034;0,0;0,0" o:connectangles="0,0,0,0,0,0,0,0,0"/>
                  </v:shape>
                </w:pict>
              </mc:Fallback>
            </mc:AlternateContent>
          </w:r>
          <w:r w:rsidR="00021B94" w:rsidRPr="001F3A2C">
            <w:rPr>
              <w:color w:val="00263A" w:themeColor="accent1"/>
            </w:rPr>
            <w:br w:type="page"/>
          </w:r>
        </w:p>
      </w:sdtContent>
    </w:sdt>
    <w:p w14:paraId="444DDE45" w14:textId="77777777" w:rsidR="003B2718" w:rsidRPr="001F3A2C" w:rsidRDefault="003B2718" w:rsidP="00D87097">
      <w:pPr>
        <w:sectPr w:rsidR="003B2718" w:rsidRPr="001F3A2C" w:rsidSect="007A3F1D">
          <w:headerReference w:type="even" r:id="rId16"/>
          <w:headerReference w:type="default" r:id="rId17"/>
          <w:footerReference w:type="even" r:id="rId18"/>
          <w:footerReference w:type="default" r:id="rId19"/>
          <w:headerReference w:type="first" r:id="rId20"/>
          <w:footerReference w:type="first" r:id="rId21"/>
          <w:pgSz w:w="11900" w:h="16840"/>
          <w:pgMar w:top="2802" w:right="907" w:bottom="1321" w:left="907" w:header="709" w:footer="397" w:gutter="0"/>
          <w:pgNumType w:start="0"/>
          <w:cols w:space="708"/>
          <w:titlePg/>
          <w:docGrid w:linePitch="360"/>
        </w:sectPr>
      </w:pPr>
    </w:p>
    <w:sdt>
      <w:sdtPr>
        <w:id w:val="-1396420622"/>
        <w:docPartObj>
          <w:docPartGallery w:val="Table of Contents"/>
          <w:docPartUnique/>
        </w:docPartObj>
      </w:sdtPr>
      <w:sdtEndPr>
        <w:rPr>
          <w:rFonts w:asciiTheme="minorHAnsi" w:eastAsia="Times New Roman" w:hAnsiTheme="minorHAnsi" w:cs="Times New Roman"/>
          <w:b/>
          <w:bCs/>
          <w:noProof/>
          <w:color w:val="8A8D8F" w:themeColor="text2"/>
          <w:sz w:val="20"/>
          <w:szCs w:val="36"/>
          <w:lang w:val="en-ZA"/>
        </w:rPr>
      </w:sdtEndPr>
      <w:sdtContent>
        <w:p w14:paraId="0F5E39CB" w14:textId="54843F3F" w:rsidR="00B37DE2" w:rsidRDefault="00B37DE2">
          <w:pPr>
            <w:pStyle w:val="TOCHeading"/>
          </w:pPr>
          <w:r>
            <w:t>Table of Contents</w:t>
          </w:r>
        </w:p>
        <w:p w14:paraId="3C9B0F61" w14:textId="3610F573" w:rsidR="00B37DE2" w:rsidRDefault="00B37DE2">
          <w:pPr>
            <w:pStyle w:val="TOC1"/>
            <w:rPr>
              <w:rFonts w:eastAsiaTheme="minorEastAsia" w:cstheme="minorBidi"/>
              <w:bCs w:val="0"/>
              <w:color w:val="auto"/>
              <w:kern w:val="2"/>
              <w:sz w:val="24"/>
              <w:szCs w:val="24"/>
              <w:lang w:val="en-ZA" w:eastAsia="en-ZA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5898438" w:history="1">
            <w:r w:rsidRPr="008672AE">
              <w:rPr>
                <w:rStyle w:val="Hyperlink"/>
                <w:b/>
                <w:lang w:val="en-ZA"/>
              </w:rPr>
              <w:t>1.</w:t>
            </w:r>
            <w:r>
              <w:rPr>
                <w:rFonts w:eastAsiaTheme="minorEastAsia" w:cstheme="minorBidi"/>
                <w:bCs w:val="0"/>
                <w:color w:val="auto"/>
                <w:kern w:val="2"/>
                <w:sz w:val="24"/>
                <w:szCs w:val="24"/>
                <w:lang w:val="en-ZA" w:eastAsia="en-ZA"/>
                <w14:ligatures w14:val="standardContextual"/>
              </w:rPr>
              <w:tab/>
            </w:r>
            <w:r w:rsidRPr="008672AE">
              <w:rPr>
                <w:rStyle w:val="Hyperlink"/>
                <w:b/>
                <w:lang w:val="en-ZA"/>
              </w:rPr>
              <w:t>Purpose/summary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_Toc165898438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</w:t>
            </w:r>
            <w:r>
              <w:rPr>
                <w:webHidden/>
              </w:rPr>
              <w:fldChar w:fldCharType="end"/>
            </w:r>
          </w:hyperlink>
        </w:p>
        <w:p w14:paraId="23A9CFEF" w14:textId="49C9BAB7" w:rsidR="00B37DE2" w:rsidRDefault="00B37DE2">
          <w:pPr>
            <w:pStyle w:val="TOC1"/>
            <w:rPr>
              <w:rFonts w:eastAsiaTheme="minorEastAsia" w:cstheme="minorBidi"/>
              <w:bCs w:val="0"/>
              <w:color w:val="auto"/>
              <w:kern w:val="2"/>
              <w:sz w:val="24"/>
              <w:szCs w:val="24"/>
              <w:lang w:val="en-ZA" w:eastAsia="en-ZA"/>
              <w14:ligatures w14:val="standardContextual"/>
            </w:rPr>
          </w:pPr>
          <w:hyperlink w:anchor="_Toc165898439" w:history="1">
            <w:r w:rsidRPr="008672AE">
              <w:rPr>
                <w:rStyle w:val="Hyperlink"/>
                <w:b/>
                <w:lang w:val="en-ZA"/>
              </w:rPr>
              <w:t>2.</w:t>
            </w:r>
            <w:r>
              <w:rPr>
                <w:rFonts w:eastAsiaTheme="minorEastAsia" w:cstheme="minorBidi"/>
                <w:bCs w:val="0"/>
                <w:color w:val="auto"/>
                <w:kern w:val="2"/>
                <w:sz w:val="24"/>
                <w:szCs w:val="24"/>
                <w:lang w:val="en-ZA" w:eastAsia="en-ZA"/>
                <w14:ligatures w14:val="standardContextual"/>
              </w:rPr>
              <w:tab/>
            </w:r>
            <w:r w:rsidRPr="008672AE">
              <w:rPr>
                <w:rStyle w:val="Hyperlink"/>
                <w:b/>
                <w:lang w:val="en-ZA"/>
              </w:rPr>
              <w:t>BUSINESS PROBLEMS &amp; ISSUES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_Toc165898439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</w:t>
            </w:r>
            <w:r>
              <w:rPr>
                <w:webHidden/>
              </w:rPr>
              <w:fldChar w:fldCharType="end"/>
            </w:r>
          </w:hyperlink>
        </w:p>
        <w:p w14:paraId="449AD98B" w14:textId="7B1FE71D" w:rsidR="00B37DE2" w:rsidRDefault="00B37DE2">
          <w:pPr>
            <w:pStyle w:val="TOC1"/>
            <w:rPr>
              <w:rFonts w:eastAsiaTheme="minorEastAsia" w:cstheme="minorBidi"/>
              <w:bCs w:val="0"/>
              <w:color w:val="auto"/>
              <w:kern w:val="2"/>
              <w:sz w:val="24"/>
              <w:szCs w:val="24"/>
              <w:lang w:val="en-ZA" w:eastAsia="en-ZA"/>
              <w14:ligatures w14:val="standardContextual"/>
            </w:rPr>
          </w:pPr>
          <w:hyperlink w:anchor="_Toc165898440" w:history="1">
            <w:r w:rsidRPr="008672AE">
              <w:rPr>
                <w:rStyle w:val="Hyperlink"/>
                <w:b/>
                <w:lang w:val="en-ZA"/>
              </w:rPr>
              <w:t>3.</w:t>
            </w:r>
            <w:r>
              <w:rPr>
                <w:rFonts w:eastAsiaTheme="minorEastAsia" w:cstheme="minorBidi"/>
                <w:bCs w:val="0"/>
                <w:color w:val="auto"/>
                <w:kern w:val="2"/>
                <w:sz w:val="24"/>
                <w:szCs w:val="24"/>
                <w:lang w:val="en-ZA" w:eastAsia="en-ZA"/>
                <w14:ligatures w14:val="standardContextual"/>
              </w:rPr>
              <w:tab/>
            </w:r>
            <w:r w:rsidRPr="008672AE">
              <w:rPr>
                <w:rStyle w:val="Hyperlink"/>
                <w:b/>
                <w:lang w:val="en-ZA"/>
              </w:rPr>
              <w:t>ASSUMPTIONS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_Toc165898440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</w:t>
            </w:r>
            <w:r>
              <w:rPr>
                <w:webHidden/>
              </w:rPr>
              <w:fldChar w:fldCharType="end"/>
            </w:r>
          </w:hyperlink>
        </w:p>
        <w:p w14:paraId="03987B8C" w14:textId="2210DF62" w:rsidR="00B37DE2" w:rsidRDefault="00B37DE2">
          <w:pPr>
            <w:pStyle w:val="TOC1"/>
            <w:rPr>
              <w:rFonts w:eastAsiaTheme="minorEastAsia" w:cstheme="minorBidi"/>
              <w:bCs w:val="0"/>
              <w:color w:val="auto"/>
              <w:kern w:val="2"/>
              <w:sz w:val="24"/>
              <w:szCs w:val="24"/>
              <w:lang w:val="en-ZA" w:eastAsia="en-ZA"/>
              <w14:ligatures w14:val="standardContextual"/>
            </w:rPr>
          </w:pPr>
          <w:hyperlink w:anchor="_Toc165898441" w:history="1">
            <w:r w:rsidRPr="008672AE">
              <w:rPr>
                <w:rStyle w:val="Hyperlink"/>
                <w:b/>
                <w:lang w:val="en-ZA"/>
              </w:rPr>
              <w:t>4.</w:t>
            </w:r>
            <w:r>
              <w:rPr>
                <w:rFonts w:eastAsiaTheme="minorEastAsia" w:cstheme="minorBidi"/>
                <w:bCs w:val="0"/>
                <w:color w:val="auto"/>
                <w:kern w:val="2"/>
                <w:sz w:val="24"/>
                <w:szCs w:val="24"/>
                <w:lang w:val="en-ZA" w:eastAsia="en-ZA"/>
                <w14:ligatures w14:val="standardContextual"/>
              </w:rPr>
              <w:tab/>
            </w:r>
            <w:r w:rsidRPr="008672AE">
              <w:rPr>
                <w:rStyle w:val="Hyperlink"/>
                <w:b/>
                <w:lang w:val="en-ZA"/>
              </w:rPr>
              <w:t>REQUIREMENTS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_Toc165898441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</w:t>
            </w:r>
            <w:r>
              <w:rPr>
                <w:webHidden/>
              </w:rPr>
              <w:fldChar w:fldCharType="end"/>
            </w:r>
          </w:hyperlink>
        </w:p>
        <w:p w14:paraId="0BC8595E" w14:textId="129B94CE" w:rsidR="00B37DE2" w:rsidRDefault="00B37DE2">
          <w:pPr>
            <w:pStyle w:val="TOC2"/>
            <w:rPr>
              <w:rFonts w:eastAsiaTheme="minorEastAsia" w:cstheme="minorBidi"/>
              <w:color w:val="auto"/>
              <w:kern w:val="2"/>
              <w:sz w:val="24"/>
              <w:szCs w:val="24"/>
              <w:lang w:val="en-ZA" w:eastAsia="en-ZA"/>
              <w14:ligatures w14:val="standardContextual"/>
            </w:rPr>
          </w:pPr>
          <w:hyperlink w:anchor="_Toc165898442" w:history="1">
            <w:r w:rsidRPr="008672AE">
              <w:rPr>
                <w:rStyle w:val="Hyperlink"/>
                <w:lang w:val="en-ZA"/>
              </w:rPr>
              <w:t>4.1</w:t>
            </w:r>
            <w:r>
              <w:rPr>
                <w:rFonts w:eastAsiaTheme="minorEastAsia" w:cstheme="minorBidi"/>
                <w:color w:val="auto"/>
                <w:kern w:val="2"/>
                <w:sz w:val="24"/>
                <w:szCs w:val="24"/>
                <w:lang w:val="en-ZA" w:eastAsia="en-ZA"/>
                <w14:ligatures w14:val="standardContextual"/>
              </w:rPr>
              <w:tab/>
            </w:r>
            <w:r w:rsidRPr="008672AE">
              <w:rPr>
                <w:rStyle w:val="Hyperlink"/>
                <w:lang w:val="en-ZA"/>
              </w:rPr>
              <w:t>ETL requirements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_Toc165898442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</w:t>
            </w:r>
            <w:r>
              <w:rPr>
                <w:webHidden/>
              </w:rPr>
              <w:fldChar w:fldCharType="end"/>
            </w:r>
          </w:hyperlink>
        </w:p>
        <w:p w14:paraId="201924C5" w14:textId="043C13D0" w:rsidR="00B37DE2" w:rsidRDefault="00B37DE2">
          <w:pPr>
            <w:pStyle w:val="TOC2"/>
            <w:rPr>
              <w:rFonts w:eastAsiaTheme="minorEastAsia" w:cstheme="minorBidi"/>
              <w:color w:val="auto"/>
              <w:kern w:val="2"/>
              <w:sz w:val="24"/>
              <w:szCs w:val="24"/>
              <w:lang w:val="en-ZA" w:eastAsia="en-ZA"/>
              <w14:ligatures w14:val="standardContextual"/>
            </w:rPr>
          </w:pPr>
          <w:hyperlink w:anchor="_Toc165898443" w:history="1">
            <w:r w:rsidRPr="008672AE">
              <w:rPr>
                <w:rStyle w:val="Hyperlink"/>
                <w:lang w:val="en-ZA"/>
              </w:rPr>
              <w:t>4.2</w:t>
            </w:r>
            <w:r>
              <w:rPr>
                <w:rFonts w:eastAsiaTheme="minorEastAsia" w:cstheme="minorBidi"/>
                <w:color w:val="auto"/>
                <w:kern w:val="2"/>
                <w:sz w:val="24"/>
                <w:szCs w:val="24"/>
                <w:lang w:val="en-ZA" w:eastAsia="en-ZA"/>
                <w14:ligatures w14:val="standardContextual"/>
              </w:rPr>
              <w:tab/>
            </w:r>
            <w:r w:rsidRPr="008672AE">
              <w:rPr>
                <w:rStyle w:val="Hyperlink"/>
                <w:lang w:val="en-ZA"/>
              </w:rPr>
              <w:t>Report Requirements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_Toc165898443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2CDBDE57" w14:textId="0FD0B389" w:rsidR="00B37DE2" w:rsidRDefault="00B37DE2">
          <w:r>
            <w:rPr>
              <w:b/>
              <w:bCs/>
              <w:noProof/>
            </w:rPr>
            <w:fldChar w:fldCharType="end"/>
          </w:r>
        </w:p>
      </w:sdtContent>
    </w:sdt>
    <w:p w14:paraId="7C9F0489" w14:textId="77777777" w:rsidR="00B37DE2" w:rsidRDefault="00B37DE2" w:rsidP="00B37DE2"/>
    <w:p w14:paraId="2CF01D58" w14:textId="77777777" w:rsidR="00B37DE2" w:rsidRDefault="00B37DE2" w:rsidP="00B37DE2"/>
    <w:p w14:paraId="04DB37F3" w14:textId="77777777" w:rsidR="00B37DE2" w:rsidRDefault="00B37DE2">
      <w:pPr>
        <w:spacing w:after="0"/>
        <w:jc w:val="left"/>
        <w:rPr>
          <w:rFonts w:eastAsiaTheme="minorHAnsi" w:cstheme="minorBidi"/>
          <w:b/>
          <w:caps/>
          <w:color w:val="00263A" w:themeColor="accent1"/>
          <w:sz w:val="36"/>
        </w:rPr>
      </w:pPr>
      <w:bookmarkStart w:id="0" w:name="_Toc165898438"/>
      <w:r>
        <w:rPr>
          <w:b/>
        </w:rPr>
        <w:br w:type="page"/>
      </w:r>
    </w:p>
    <w:bookmarkEnd w:id="0"/>
    <w:p w14:paraId="7A54CE36" w14:textId="44747990" w:rsidR="00B83042" w:rsidRPr="001F3A2C" w:rsidRDefault="00B37DE2" w:rsidP="00B37DE2">
      <w:pPr>
        <w:pStyle w:val="Heading1"/>
        <w:numPr>
          <w:ilvl w:val="0"/>
          <w:numId w:val="36"/>
        </w:numPr>
        <w:ind w:left="540" w:hanging="540"/>
        <w:rPr>
          <w:b/>
          <w:lang w:val="en-ZA"/>
        </w:rPr>
      </w:pPr>
      <w:r>
        <w:rPr>
          <w:b/>
          <w:lang w:val="en-ZA"/>
        </w:rPr>
        <w:t>PURPOSE</w:t>
      </w:r>
    </w:p>
    <w:p w14:paraId="6C4A95DC" w14:textId="14A35A1F" w:rsidR="008B38B9" w:rsidRPr="001F3A2C" w:rsidRDefault="00606CE4" w:rsidP="001F3A2C">
      <w:pPr>
        <w:pStyle w:val="Default"/>
        <w:spacing w:after="240" w:line="276" w:lineRule="auto"/>
        <w:rPr>
          <w:rFonts w:ascii="Arial" w:eastAsiaTheme="minorHAnsi" w:hAnsi="Arial" w:cs="Arial"/>
          <w:color w:val="8A8D8F" w:themeColor="text2"/>
          <w:sz w:val="20"/>
          <w:szCs w:val="36"/>
          <w:lang w:val="en-ZA" w:eastAsia="en-US"/>
        </w:rPr>
      </w:pPr>
      <w:r w:rsidRPr="001F3A2C">
        <w:rPr>
          <w:rFonts w:ascii="Arial" w:eastAsiaTheme="minorHAnsi" w:hAnsi="Arial" w:cs="Arial"/>
          <w:color w:val="8A8D8F" w:themeColor="text2"/>
          <w:sz w:val="20"/>
          <w:szCs w:val="36"/>
          <w:lang w:val="en-ZA" w:eastAsia="en-US"/>
        </w:rPr>
        <w:t>The scope of this exercise is to create a report that identifies politically exposed people (PEP).</w:t>
      </w:r>
    </w:p>
    <w:p w14:paraId="0464165B" w14:textId="212B3ECD" w:rsidR="00760987" w:rsidRPr="001F3A2C" w:rsidRDefault="00760987" w:rsidP="00B37DE2">
      <w:pPr>
        <w:pStyle w:val="Heading1"/>
        <w:numPr>
          <w:ilvl w:val="0"/>
          <w:numId w:val="36"/>
        </w:numPr>
        <w:spacing w:before="0" w:after="0" w:line="360" w:lineRule="auto"/>
        <w:ind w:left="540" w:hanging="540"/>
        <w:rPr>
          <w:b/>
          <w:lang w:val="en-ZA"/>
        </w:rPr>
      </w:pPr>
      <w:bookmarkStart w:id="1" w:name="_Toc165898439"/>
      <w:r w:rsidRPr="001F3A2C">
        <w:rPr>
          <w:b/>
          <w:lang w:val="en-ZA"/>
        </w:rPr>
        <w:t>BUSINESS PROBLEMS &amp; ISSUES</w:t>
      </w:r>
      <w:bookmarkEnd w:id="1"/>
    </w:p>
    <w:p w14:paraId="2AC1A6F9" w14:textId="67F2B4CC" w:rsidR="00606CE4" w:rsidRPr="001F3A2C" w:rsidRDefault="00606CE4" w:rsidP="00606CE4">
      <w:pPr>
        <w:pStyle w:val="Default"/>
        <w:spacing w:after="240" w:line="276" w:lineRule="auto"/>
        <w:rPr>
          <w:rFonts w:ascii="Arial" w:eastAsiaTheme="minorHAnsi" w:hAnsi="Arial" w:cs="Arial"/>
          <w:color w:val="8A8D8F" w:themeColor="text2"/>
          <w:sz w:val="20"/>
          <w:szCs w:val="36"/>
          <w:lang w:val="en-ZA" w:eastAsia="en-US"/>
        </w:rPr>
      </w:pPr>
      <w:r w:rsidRPr="001F3A2C">
        <w:rPr>
          <w:rFonts w:ascii="Arial" w:eastAsiaTheme="minorHAnsi" w:hAnsi="Arial" w:cs="Arial"/>
          <w:color w:val="8A8D8F" w:themeColor="text2"/>
          <w:sz w:val="20"/>
          <w:szCs w:val="36"/>
          <w:lang w:val="en-ZA" w:eastAsia="en-US"/>
        </w:rPr>
        <w:t>OneSurance, as a financial services institution, needs to comply with regulatory requirements and ensure that the organi</w:t>
      </w:r>
      <w:r w:rsidR="00E328CB">
        <w:rPr>
          <w:rFonts w:ascii="Arial" w:eastAsiaTheme="minorHAnsi" w:hAnsi="Arial" w:cs="Arial"/>
          <w:color w:val="8A8D8F" w:themeColor="text2"/>
          <w:sz w:val="20"/>
          <w:szCs w:val="36"/>
          <w:lang w:val="en-ZA" w:eastAsia="en-US"/>
        </w:rPr>
        <w:t>s</w:t>
      </w:r>
      <w:r w:rsidRPr="001F3A2C">
        <w:rPr>
          <w:rFonts w:ascii="Arial" w:eastAsiaTheme="minorHAnsi" w:hAnsi="Arial" w:cs="Arial"/>
          <w:color w:val="8A8D8F" w:themeColor="text2"/>
          <w:sz w:val="20"/>
          <w:szCs w:val="36"/>
          <w:lang w:val="en-ZA" w:eastAsia="en-US"/>
        </w:rPr>
        <w:t xml:space="preserve">ation does not do business with PEP (politically exposed people) or sanctioned people. E.g. Osama Bin </w:t>
      </w:r>
      <w:r w:rsidR="001F3A2C" w:rsidRPr="001F3A2C">
        <w:rPr>
          <w:rFonts w:ascii="Arial" w:eastAsiaTheme="minorHAnsi" w:hAnsi="Arial" w:cs="Arial"/>
          <w:color w:val="8A8D8F" w:themeColor="text2"/>
          <w:sz w:val="20"/>
          <w:szCs w:val="36"/>
          <w:lang w:val="en-ZA" w:eastAsia="en-US"/>
        </w:rPr>
        <w:t>L</w:t>
      </w:r>
      <w:r w:rsidRPr="001F3A2C">
        <w:rPr>
          <w:rFonts w:ascii="Arial" w:eastAsiaTheme="minorHAnsi" w:hAnsi="Arial" w:cs="Arial"/>
          <w:color w:val="8A8D8F" w:themeColor="text2"/>
          <w:sz w:val="20"/>
          <w:szCs w:val="36"/>
          <w:lang w:val="en-ZA" w:eastAsia="en-US"/>
        </w:rPr>
        <w:t xml:space="preserve">aden is a sanction individual therefore, according to regulation, OneSurance should not do business with him. </w:t>
      </w:r>
    </w:p>
    <w:p w14:paraId="622F7094" w14:textId="044EC863" w:rsidR="00606CE4" w:rsidRPr="001F3A2C" w:rsidRDefault="00606CE4" w:rsidP="00606CE4">
      <w:pPr>
        <w:pStyle w:val="Default"/>
        <w:spacing w:after="240" w:line="276" w:lineRule="auto"/>
        <w:rPr>
          <w:rFonts w:ascii="Arial" w:eastAsiaTheme="minorHAnsi" w:hAnsi="Arial" w:cs="Arial"/>
          <w:color w:val="8A8D8F" w:themeColor="text2"/>
          <w:sz w:val="20"/>
          <w:szCs w:val="36"/>
          <w:lang w:val="en-ZA" w:eastAsia="en-US"/>
        </w:rPr>
      </w:pPr>
      <w:r w:rsidRPr="001F3A2C">
        <w:rPr>
          <w:rFonts w:ascii="Arial" w:eastAsiaTheme="minorHAnsi" w:hAnsi="Arial" w:cs="Arial"/>
          <w:color w:val="8A8D8F" w:themeColor="text2"/>
          <w:sz w:val="20"/>
          <w:szCs w:val="36"/>
          <w:lang w:val="en-ZA" w:eastAsia="en-US"/>
        </w:rPr>
        <w:t xml:space="preserve">The fundamental problem is that during on-boarding of customers, OneSurance does not know whether a potential </w:t>
      </w:r>
      <w:r w:rsidR="001F3A2C" w:rsidRPr="001F3A2C">
        <w:rPr>
          <w:rFonts w:ascii="Arial" w:eastAsiaTheme="minorHAnsi" w:hAnsi="Arial" w:cs="Arial"/>
          <w:color w:val="8A8D8F" w:themeColor="text2"/>
          <w:sz w:val="20"/>
          <w:szCs w:val="36"/>
          <w:lang w:val="en-ZA" w:eastAsia="en-US"/>
        </w:rPr>
        <w:t xml:space="preserve">customer </w:t>
      </w:r>
      <w:r w:rsidRPr="001F3A2C">
        <w:rPr>
          <w:rFonts w:ascii="Arial" w:eastAsiaTheme="minorHAnsi" w:hAnsi="Arial" w:cs="Arial"/>
          <w:color w:val="8A8D8F" w:themeColor="text2"/>
          <w:sz w:val="20"/>
          <w:szCs w:val="36"/>
          <w:lang w:val="en-ZA" w:eastAsia="en-US"/>
        </w:rPr>
        <w:t xml:space="preserve">is a PEP or sanctioned person or not, so OneSurance accepts all customers. In the absence of a system that allows for real time screening of PEP or sanctioned customers, OneSurance has requested for a solution to identify sanctioned and PEP individuals once the onboarding process has been completed. This way they can retroactively </w:t>
      </w:r>
      <w:r w:rsidR="001F3A2C" w:rsidRPr="001F3A2C">
        <w:rPr>
          <w:rFonts w:ascii="Arial" w:eastAsiaTheme="minorHAnsi" w:hAnsi="Arial" w:cs="Arial"/>
          <w:color w:val="8A8D8F" w:themeColor="text2"/>
          <w:sz w:val="20"/>
          <w:szCs w:val="36"/>
          <w:lang w:val="en-ZA" w:eastAsia="en-US"/>
        </w:rPr>
        <w:t>withdraw</w:t>
      </w:r>
      <w:r w:rsidRPr="001F3A2C">
        <w:rPr>
          <w:rFonts w:ascii="Arial" w:eastAsiaTheme="minorHAnsi" w:hAnsi="Arial" w:cs="Arial"/>
          <w:color w:val="8A8D8F" w:themeColor="text2"/>
          <w:sz w:val="20"/>
          <w:szCs w:val="36"/>
          <w:lang w:val="en-ZA" w:eastAsia="en-US"/>
        </w:rPr>
        <w:t xml:space="preserve"> contracts offered to PEP and sanctioned individuals. </w:t>
      </w:r>
    </w:p>
    <w:p w14:paraId="50FEBA9A" w14:textId="5382C91D" w:rsidR="00606CE4" w:rsidRPr="001F3A2C" w:rsidRDefault="00606CE4" w:rsidP="00606CE4">
      <w:pPr>
        <w:pStyle w:val="Default"/>
        <w:spacing w:after="240" w:line="276" w:lineRule="auto"/>
        <w:rPr>
          <w:rFonts w:ascii="Arial" w:eastAsiaTheme="minorHAnsi" w:hAnsi="Arial" w:cs="Arial"/>
          <w:color w:val="8A8D8F" w:themeColor="text2"/>
          <w:sz w:val="20"/>
          <w:szCs w:val="36"/>
          <w:lang w:val="en-ZA" w:eastAsia="en-US"/>
        </w:rPr>
      </w:pPr>
      <w:r w:rsidRPr="001F3A2C">
        <w:rPr>
          <w:rFonts w:ascii="Arial" w:eastAsiaTheme="minorHAnsi" w:hAnsi="Arial" w:cs="Arial"/>
          <w:color w:val="8A8D8F" w:themeColor="text2"/>
          <w:sz w:val="20"/>
          <w:szCs w:val="36"/>
          <w:lang w:val="en-ZA" w:eastAsia="en-US"/>
        </w:rPr>
        <w:t>Business is also concerned that there are multiple source systems that contain client information within the organi</w:t>
      </w:r>
      <w:r w:rsidR="00367F18">
        <w:rPr>
          <w:rFonts w:ascii="Arial" w:eastAsiaTheme="minorHAnsi" w:hAnsi="Arial" w:cs="Arial"/>
          <w:color w:val="8A8D8F" w:themeColor="text2"/>
          <w:sz w:val="20"/>
          <w:szCs w:val="36"/>
          <w:lang w:val="en-ZA" w:eastAsia="en-US"/>
        </w:rPr>
        <w:t>s</w:t>
      </w:r>
      <w:r w:rsidRPr="001F3A2C">
        <w:rPr>
          <w:rFonts w:ascii="Arial" w:eastAsiaTheme="minorHAnsi" w:hAnsi="Arial" w:cs="Arial"/>
          <w:color w:val="8A8D8F" w:themeColor="text2"/>
          <w:sz w:val="20"/>
          <w:szCs w:val="36"/>
          <w:lang w:val="en-ZA" w:eastAsia="en-US"/>
        </w:rPr>
        <w:t xml:space="preserve">ation. The same client can exist in multiple source systems depending on the insurance policy that they </w:t>
      </w:r>
      <w:r w:rsidR="001F3A2C">
        <w:rPr>
          <w:rFonts w:ascii="Arial" w:eastAsiaTheme="minorHAnsi" w:hAnsi="Arial" w:cs="Arial"/>
          <w:color w:val="8A8D8F" w:themeColor="text2"/>
          <w:sz w:val="20"/>
          <w:szCs w:val="36"/>
          <w:lang w:val="en-ZA" w:eastAsia="en-US"/>
        </w:rPr>
        <w:t xml:space="preserve">have </w:t>
      </w:r>
      <w:r w:rsidRPr="001F3A2C">
        <w:rPr>
          <w:rFonts w:ascii="Arial" w:eastAsiaTheme="minorHAnsi" w:hAnsi="Arial" w:cs="Arial"/>
          <w:color w:val="8A8D8F" w:themeColor="text2"/>
          <w:sz w:val="20"/>
          <w:szCs w:val="36"/>
          <w:lang w:val="en-ZA" w:eastAsia="en-US"/>
        </w:rPr>
        <w:t xml:space="preserve">with OneSurance. </w:t>
      </w:r>
      <w:r w:rsidRPr="0019238E">
        <w:rPr>
          <w:rFonts w:ascii="Arial" w:eastAsiaTheme="minorHAnsi" w:hAnsi="Arial" w:cs="Arial"/>
          <w:b/>
          <w:bCs/>
          <w:color w:val="8A8D8F" w:themeColor="text2"/>
          <w:sz w:val="20"/>
          <w:szCs w:val="36"/>
          <w:lang w:val="en-ZA" w:eastAsia="en-US"/>
        </w:rPr>
        <w:t>Retirement Annuity</w:t>
      </w:r>
      <w:r w:rsidRPr="00DB655D">
        <w:rPr>
          <w:rFonts w:ascii="Arial" w:eastAsiaTheme="minorHAnsi" w:hAnsi="Arial" w:cs="Arial"/>
          <w:color w:val="FF0000"/>
          <w:sz w:val="20"/>
          <w:szCs w:val="36"/>
          <w:lang w:val="en-ZA" w:eastAsia="en-US"/>
        </w:rPr>
        <w:t xml:space="preserve"> </w:t>
      </w:r>
      <w:r w:rsidRPr="001F3A2C">
        <w:rPr>
          <w:rFonts w:ascii="Arial" w:eastAsiaTheme="minorHAnsi" w:hAnsi="Arial" w:cs="Arial"/>
          <w:color w:val="8A8D8F" w:themeColor="text2"/>
          <w:sz w:val="20"/>
          <w:szCs w:val="36"/>
          <w:lang w:val="en-ZA" w:eastAsia="en-US"/>
        </w:rPr>
        <w:t xml:space="preserve">policies are kept in </w:t>
      </w:r>
      <w:proofErr w:type="spellStart"/>
      <w:r w:rsidR="005E1314">
        <w:rPr>
          <w:rFonts w:ascii="Arial" w:eastAsiaTheme="minorHAnsi" w:hAnsi="Arial" w:cs="Arial"/>
          <w:color w:val="8A8D8F" w:themeColor="text2"/>
          <w:sz w:val="20"/>
          <w:szCs w:val="36"/>
          <w:lang w:val="en-ZA" w:eastAsia="en-US"/>
        </w:rPr>
        <w:t>Ret</w:t>
      </w:r>
      <w:r w:rsidR="00F26FE6">
        <w:rPr>
          <w:rFonts w:ascii="Arial" w:eastAsiaTheme="minorHAnsi" w:hAnsi="Arial" w:cs="Arial"/>
          <w:color w:val="8A8D8F" w:themeColor="text2"/>
          <w:sz w:val="20"/>
          <w:szCs w:val="36"/>
          <w:lang w:val="en-ZA" w:eastAsia="en-US"/>
        </w:rPr>
        <w:t>Invest</w:t>
      </w:r>
      <w:proofErr w:type="spellEnd"/>
      <w:r w:rsidRPr="001F3A2C">
        <w:rPr>
          <w:rFonts w:ascii="Arial" w:eastAsiaTheme="minorHAnsi" w:hAnsi="Arial" w:cs="Arial"/>
          <w:color w:val="8A8D8F" w:themeColor="text2"/>
          <w:sz w:val="20"/>
          <w:szCs w:val="36"/>
          <w:lang w:val="en-ZA" w:eastAsia="en-US"/>
        </w:rPr>
        <w:t xml:space="preserve"> System, </w:t>
      </w:r>
      <w:r w:rsidRPr="001F3A2C">
        <w:rPr>
          <w:rFonts w:ascii="Arial" w:eastAsiaTheme="minorHAnsi" w:hAnsi="Arial" w:cs="Arial"/>
          <w:b/>
          <w:bCs/>
          <w:color w:val="8A8D8F" w:themeColor="text2"/>
          <w:sz w:val="20"/>
          <w:szCs w:val="36"/>
          <w:lang w:val="en-ZA" w:eastAsia="en-US"/>
        </w:rPr>
        <w:t>Life policies</w:t>
      </w:r>
      <w:r w:rsidRPr="001F3A2C">
        <w:rPr>
          <w:rFonts w:ascii="Arial" w:eastAsiaTheme="minorHAnsi" w:hAnsi="Arial" w:cs="Arial"/>
          <w:color w:val="8A8D8F" w:themeColor="text2"/>
          <w:sz w:val="20"/>
          <w:szCs w:val="36"/>
          <w:lang w:val="en-ZA" w:eastAsia="en-US"/>
        </w:rPr>
        <w:t xml:space="preserve"> are kept on the </w:t>
      </w:r>
      <w:proofErr w:type="spellStart"/>
      <w:r w:rsidR="008C6BAA">
        <w:rPr>
          <w:rFonts w:ascii="Arial" w:eastAsiaTheme="minorHAnsi" w:hAnsi="Arial" w:cs="Arial"/>
          <w:color w:val="8A8D8F" w:themeColor="text2"/>
          <w:sz w:val="20"/>
          <w:szCs w:val="36"/>
          <w:lang w:val="en-ZA" w:eastAsia="en-US"/>
        </w:rPr>
        <w:t>LifeInvest</w:t>
      </w:r>
      <w:proofErr w:type="spellEnd"/>
      <w:r w:rsidRPr="001F3A2C">
        <w:rPr>
          <w:rFonts w:ascii="Arial" w:eastAsiaTheme="minorHAnsi" w:hAnsi="Arial" w:cs="Arial"/>
          <w:color w:val="8A8D8F" w:themeColor="text2"/>
          <w:sz w:val="20"/>
          <w:szCs w:val="36"/>
          <w:lang w:val="en-ZA" w:eastAsia="en-US"/>
        </w:rPr>
        <w:t xml:space="preserve"> system and </w:t>
      </w:r>
      <w:r w:rsidR="004C74BC">
        <w:rPr>
          <w:rFonts w:ascii="Arial" w:eastAsiaTheme="minorHAnsi" w:hAnsi="Arial" w:cs="Arial"/>
          <w:b/>
          <w:bCs/>
          <w:color w:val="8A8D8F" w:themeColor="text2"/>
          <w:sz w:val="20"/>
          <w:szCs w:val="36"/>
          <w:lang w:val="en-ZA" w:eastAsia="en-US"/>
        </w:rPr>
        <w:t>I</w:t>
      </w:r>
      <w:r w:rsidRPr="001F3A2C">
        <w:rPr>
          <w:rFonts w:ascii="Arial" w:eastAsiaTheme="minorHAnsi" w:hAnsi="Arial" w:cs="Arial"/>
          <w:b/>
          <w:bCs/>
          <w:color w:val="8A8D8F" w:themeColor="text2"/>
          <w:sz w:val="20"/>
          <w:szCs w:val="36"/>
          <w:lang w:val="en-ZA" w:eastAsia="en-US"/>
        </w:rPr>
        <w:t>nvestments</w:t>
      </w:r>
      <w:r w:rsidRPr="001F3A2C">
        <w:rPr>
          <w:rFonts w:ascii="Arial" w:eastAsiaTheme="minorHAnsi" w:hAnsi="Arial" w:cs="Arial"/>
          <w:color w:val="8A8D8F" w:themeColor="text2"/>
          <w:sz w:val="20"/>
          <w:szCs w:val="36"/>
          <w:lang w:val="en-ZA" w:eastAsia="en-US"/>
        </w:rPr>
        <w:t xml:space="preserve"> are kept on the </w:t>
      </w:r>
      <w:proofErr w:type="spellStart"/>
      <w:r w:rsidR="00456016">
        <w:rPr>
          <w:rFonts w:ascii="Arial" w:eastAsiaTheme="minorHAnsi" w:hAnsi="Arial" w:cs="Arial"/>
          <w:color w:val="8A8D8F" w:themeColor="text2"/>
          <w:sz w:val="20"/>
          <w:szCs w:val="36"/>
          <w:lang w:val="en-ZA" w:eastAsia="en-US"/>
        </w:rPr>
        <w:t>SecureInve</w:t>
      </w:r>
      <w:r w:rsidR="008C6BAA">
        <w:rPr>
          <w:rFonts w:ascii="Arial" w:eastAsiaTheme="minorHAnsi" w:hAnsi="Arial" w:cs="Arial"/>
          <w:color w:val="8A8D8F" w:themeColor="text2"/>
          <w:sz w:val="20"/>
          <w:szCs w:val="36"/>
          <w:lang w:val="en-ZA" w:eastAsia="en-US"/>
        </w:rPr>
        <w:t>st</w:t>
      </w:r>
      <w:proofErr w:type="spellEnd"/>
      <w:r w:rsidRPr="001F3A2C">
        <w:rPr>
          <w:rFonts w:ascii="Arial" w:eastAsiaTheme="minorHAnsi" w:hAnsi="Arial" w:cs="Arial"/>
          <w:color w:val="8A8D8F" w:themeColor="text2"/>
          <w:sz w:val="20"/>
          <w:szCs w:val="36"/>
          <w:lang w:val="en-ZA" w:eastAsia="en-US"/>
        </w:rPr>
        <w:t xml:space="preserve"> system. </w:t>
      </w:r>
    </w:p>
    <w:p w14:paraId="574981CE" w14:textId="4D703041" w:rsidR="00606CE4" w:rsidRPr="001F3A2C" w:rsidRDefault="00606CE4" w:rsidP="00606CE4">
      <w:pPr>
        <w:pStyle w:val="Default"/>
        <w:spacing w:after="240" w:line="276" w:lineRule="auto"/>
        <w:rPr>
          <w:rFonts w:ascii="Arial" w:eastAsiaTheme="minorHAnsi" w:hAnsi="Arial" w:cs="Arial"/>
          <w:color w:val="8A8D8F" w:themeColor="text2"/>
          <w:sz w:val="20"/>
          <w:szCs w:val="36"/>
          <w:lang w:val="en-ZA" w:eastAsia="en-US"/>
        </w:rPr>
      </w:pPr>
      <w:r w:rsidRPr="001F3A2C">
        <w:rPr>
          <w:rFonts w:ascii="Arial" w:eastAsiaTheme="minorHAnsi" w:hAnsi="Arial" w:cs="Arial"/>
          <w:color w:val="8A8D8F" w:themeColor="text2"/>
          <w:sz w:val="20"/>
          <w:szCs w:val="36"/>
          <w:u w:val="single"/>
          <w:lang w:val="en-ZA" w:eastAsia="en-US"/>
        </w:rPr>
        <w:t>PEP or Sanctioned criteria:</w:t>
      </w:r>
      <w:r w:rsidRPr="001F3A2C">
        <w:rPr>
          <w:rFonts w:ascii="Arial" w:eastAsiaTheme="minorHAnsi" w:hAnsi="Arial" w:cs="Arial"/>
          <w:color w:val="8A8D8F" w:themeColor="text2"/>
          <w:sz w:val="20"/>
          <w:szCs w:val="36"/>
          <w:lang w:val="en-ZA" w:eastAsia="en-US"/>
        </w:rPr>
        <w:t xml:space="preserve"> OneSurance has an external </w:t>
      </w:r>
      <w:r w:rsidR="001F3A2C">
        <w:rPr>
          <w:rFonts w:ascii="Arial" w:eastAsiaTheme="minorHAnsi" w:hAnsi="Arial" w:cs="Arial"/>
          <w:color w:val="8A8D8F" w:themeColor="text2"/>
          <w:sz w:val="20"/>
          <w:szCs w:val="36"/>
          <w:lang w:val="en-ZA" w:eastAsia="en-US"/>
        </w:rPr>
        <w:t xml:space="preserve">list </w:t>
      </w:r>
      <w:r w:rsidRPr="001F3A2C">
        <w:rPr>
          <w:rFonts w:ascii="Arial" w:eastAsiaTheme="minorHAnsi" w:hAnsi="Arial" w:cs="Arial"/>
          <w:color w:val="8A8D8F" w:themeColor="text2"/>
          <w:sz w:val="20"/>
          <w:szCs w:val="36"/>
          <w:lang w:val="en-ZA" w:eastAsia="en-US"/>
        </w:rPr>
        <w:t xml:space="preserve">that provides an international list of PEP and Sanctioned individuals. A customer is regarded as a potential </w:t>
      </w:r>
      <w:r w:rsidR="001F3A2C">
        <w:rPr>
          <w:rFonts w:ascii="Arial" w:eastAsiaTheme="minorHAnsi" w:hAnsi="Arial" w:cs="Arial"/>
          <w:color w:val="8A8D8F" w:themeColor="text2"/>
          <w:sz w:val="20"/>
          <w:szCs w:val="36"/>
          <w:lang w:val="en-ZA" w:eastAsia="en-US"/>
        </w:rPr>
        <w:t>PEP</w:t>
      </w:r>
      <w:r w:rsidRPr="001F3A2C">
        <w:rPr>
          <w:rFonts w:ascii="Arial" w:eastAsiaTheme="minorHAnsi" w:hAnsi="Arial" w:cs="Arial"/>
          <w:color w:val="8A8D8F" w:themeColor="text2"/>
          <w:sz w:val="20"/>
          <w:szCs w:val="36"/>
          <w:lang w:val="en-ZA" w:eastAsia="en-US"/>
        </w:rPr>
        <w:t xml:space="preserve"> or sanction individual if his or her First, Last Name, Date of Birth and Country of birth matches 1 or more of the candidates listed in the Sanction</w:t>
      </w:r>
      <w:r w:rsidR="001F3A2C">
        <w:rPr>
          <w:rFonts w:ascii="Arial" w:eastAsiaTheme="minorHAnsi" w:hAnsi="Arial" w:cs="Arial"/>
          <w:color w:val="8A8D8F" w:themeColor="text2"/>
          <w:sz w:val="20"/>
          <w:szCs w:val="36"/>
          <w:lang w:val="en-ZA" w:eastAsia="en-US"/>
        </w:rPr>
        <w:t>edL</w:t>
      </w:r>
      <w:r w:rsidRPr="001F3A2C">
        <w:rPr>
          <w:rFonts w:ascii="Arial" w:eastAsiaTheme="minorHAnsi" w:hAnsi="Arial" w:cs="Arial"/>
          <w:color w:val="8A8D8F" w:themeColor="text2"/>
          <w:sz w:val="20"/>
          <w:szCs w:val="36"/>
          <w:lang w:val="en-ZA" w:eastAsia="en-US"/>
        </w:rPr>
        <w:t xml:space="preserve">ist. </w:t>
      </w:r>
    </w:p>
    <w:p w14:paraId="5746E31F" w14:textId="2111A320" w:rsidR="00606CE4" w:rsidRPr="001F3A2C" w:rsidRDefault="00606CE4" w:rsidP="00606CE4">
      <w:pPr>
        <w:pStyle w:val="Heading1"/>
        <w:numPr>
          <w:ilvl w:val="0"/>
          <w:numId w:val="36"/>
        </w:numPr>
        <w:ind w:left="540" w:hanging="540"/>
        <w:rPr>
          <w:b/>
          <w:lang w:val="en-ZA"/>
        </w:rPr>
      </w:pPr>
      <w:bookmarkStart w:id="2" w:name="_Toc165898440"/>
      <w:r w:rsidRPr="001F3A2C">
        <w:rPr>
          <w:b/>
          <w:lang w:val="en-ZA"/>
        </w:rPr>
        <w:t>ASSUMPTIONS</w:t>
      </w:r>
      <w:bookmarkEnd w:id="2"/>
    </w:p>
    <w:p w14:paraId="0CD3A61D" w14:textId="77777777" w:rsidR="00606CE4" w:rsidRPr="001F3A2C" w:rsidRDefault="00606CE4" w:rsidP="00606CE4">
      <w:pPr>
        <w:pStyle w:val="ListParagraph"/>
        <w:numPr>
          <w:ilvl w:val="0"/>
          <w:numId w:val="37"/>
        </w:numPr>
        <w:spacing w:before="0" w:beforeAutospacing="0" w:line="360" w:lineRule="auto"/>
        <w:ind w:left="1080" w:hanging="540"/>
        <w:rPr>
          <w:rFonts w:ascii="Arial" w:hAnsi="Arial" w:cs="Arial"/>
          <w:szCs w:val="20"/>
        </w:rPr>
      </w:pPr>
      <w:bookmarkStart w:id="3" w:name="_Toc15116217"/>
      <w:bookmarkStart w:id="4" w:name="_Toc15121925"/>
      <w:bookmarkStart w:id="5" w:name="_Toc18154012"/>
      <w:r w:rsidRPr="001F3A2C">
        <w:rPr>
          <w:rFonts w:ascii="Arial" w:hAnsi="Arial" w:cs="Arial"/>
          <w:szCs w:val="20"/>
        </w:rPr>
        <w:t>All data coming from the source systems is clean and accurate.</w:t>
      </w:r>
      <w:bookmarkEnd w:id="3"/>
      <w:bookmarkEnd w:id="4"/>
      <w:bookmarkEnd w:id="5"/>
      <w:r w:rsidRPr="001F3A2C">
        <w:rPr>
          <w:rFonts w:ascii="Arial" w:hAnsi="Arial" w:cs="Arial"/>
          <w:szCs w:val="20"/>
        </w:rPr>
        <w:t xml:space="preserve"> </w:t>
      </w:r>
    </w:p>
    <w:p w14:paraId="2E985B36" w14:textId="47A64A93" w:rsidR="00606CE4" w:rsidRPr="001F3A2C" w:rsidRDefault="00606CE4" w:rsidP="00606CE4">
      <w:pPr>
        <w:pStyle w:val="ListParagraph"/>
        <w:numPr>
          <w:ilvl w:val="0"/>
          <w:numId w:val="37"/>
        </w:numPr>
        <w:spacing w:before="0" w:beforeAutospacing="0" w:line="360" w:lineRule="auto"/>
        <w:ind w:left="1080" w:hanging="540"/>
        <w:rPr>
          <w:rFonts w:ascii="Arial" w:hAnsi="Arial" w:cs="Arial"/>
          <w:szCs w:val="20"/>
        </w:rPr>
      </w:pPr>
      <w:bookmarkStart w:id="6" w:name="_Toc15116218"/>
      <w:bookmarkStart w:id="7" w:name="_Toc15121926"/>
      <w:bookmarkStart w:id="8" w:name="_Toc18154013"/>
      <w:r w:rsidRPr="001F3A2C">
        <w:rPr>
          <w:rFonts w:ascii="Arial" w:hAnsi="Arial" w:cs="Arial"/>
          <w:szCs w:val="20"/>
        </w:rPr>
        <w:lastRenderedPageBreak/>
        <w:t>Full access to all the data required to create reports.</w:t>
      </w:r>
      <w:bookmarkEnd w:id="6"/>
      <w:bookmarkEnd w:id="7"/>
      <w:bookmarkEnd w:id="8"/>
    </w:p>
    <w:p w14:paraId="25EFF4B2" w14:textId="63F80F8B" w:rsidR="00606CE4" w:rsidRPr="001F3A2C" w:rsidRDefault="00606CE4" w:rsidP="00606CE4">
      <w:pPr>
        <w:pStyle w:val="ListParagraph"/>
        <w:numPr>
          <w:ilvl w:val="0"/>
          <w:numId w:val="37"/>
        </w:numPr>
        <w:spacing w:before="0" w:beforeAutospacing="0" w:line="360" w:lineRule="auto"/>
        <w:ind w:left="1080" w:hanging="540"/>
        <w:rPr>
          <w:rFonts w:ascii="Arial" w:hAnsi="Arial" w:cs="Arial"/>
          <w:szCs w:val="20"/>
        </w:rPr>
      </w:pPr>
      <w:bookmarkStart w:id="9" w:name="_Toc18154014"/>
      <w:r w:rsidRPr="001F3A2C">
        <w:rPr>
          <w:rFonts w:ascii="Arial" w:hAnsi="Arial" w:cs="Arial"/>
          <w:szCs w:val="20"/>
        </w:rPr>
        <w:t>The solution for sourcing the data from Sanction Scanner is already implemented</w:t>
      </w:r>
      <w:bookmarkEnd w:id="9"/>
      <w:r w:rsidR="001F3A2C">
        <w:rPr>
          <w:rFonts w:ascii="Arial" w:hAnsi="Arial" w:cs="Arial"/>
          <w:szCs w:val="20"/>
        </w:rPr>
        <w:t>.</w:t>
      </w:r>
    </w:p>
    <w:p w14:paraId="018B0E7C" w14:textId="3E7930D8" w:rsidR="00606CE4" w:rsidRPr="001F3A2C" w:rsidRDefault="00606CE4" w:rsidP="00606CE4">
      <w:pPr>
        <w:pStyle w:val="ListParagraph"/>
        <w:numPr>
          <w:ilvl w:val="0"/>
          <w:numId w:val="37"/>
        </w:numPr>
        <w:spacing w:before="0" w:beforeAutospacing="0" w:line="360" w:lineRule="auto"/>
        <w:ind w:left="1080" w:hanging="540"/>
        <w:rPr>
          <w:rFonts w:ascii="Arial" w:hAnsi="Arial" w:cs="Arial"/>
          <w:szCs w:val="20"/>
        </w:rPr>
      </w:pPr>
      <w:bookmarkStart w:id="10" w:name="_Toc18154015"/>
      <w:r w:rsidRPr="001F3A2C">
        <w:rPr>
          <w:rFonts w:ascii="Arial" w:hAnsi="Arial" w:cs="Arial"/>
          <w:szCs w:val="20"/>
        </w:rPr>
        <w:t>The solution for pulling data into an operational data store is already implemented</w:t>
      </w:r>
      <w:bookmarkEnd w:id="10"/>
      <w:r w:rsidR="001F3A2C">
        <w:rPr>
          <w:rFonts w:ascii="Arial" w:hAnsi="Arial" w:cs="Arial"/>
          <w:szCs w:val="20"/>
        </w:rPr>
        <w:t>.</w:t>
      </w:r>
    </w:p>
    <w:p w14:paraId="4EB758E7" w14:textId="311F1342" w:rsidR="00606CE4" w:rsidRPr="001F3A2C" w:rsidRDefault="00606CE4" w:rsidP="00606CE4">
      <w:pPr>
        <w:pStyle w:val="ListParagraph"/>
        <w:numPr>
          <w:ilvl w:val="0"/>
          <w:numId w:val="37"/>
        </w:numPr>
        <w:spacing w:before="0" w:beforeAutospacing="0" w:line="360" w:lineRule="auto"/>
        <w:ind w:left="1080" w:hanging="540"/>
        <w:rPr>
          <w:rFonts w:ascii="Arial" w:hAnsi="Arial" w:cs="Arial"/>
          <w:szCs w:val="20"/>
        </w:rPr>
      </w:pPr>
      <w:bookmarkStart w:id="11" w:name="_Toc18154016"/>
      <w:r w:rsidRPr="001F3A2C">
        <w:rPr>
          <w:rFonts w:ascii="Arial" w:hAnsi="Arial" w:cs="Arial"/>
          <w:szCs w:val="20"/>
        </w:rPr>
        <w:t>The structure of customer tables on all 3 policy master systems has common attributes [customer id, first name, last name, date of birth, country of birth]. Other fields may</w:t>
      </w:r>
      <w:r w:rsidR="001F3A2C">
        <w:rPr>
          <w:rFonts w:ascii="Arial" w:hAnsi="Arial" w:cs="Arial"/>
          <w:szCs w:val="20"/>
        </w:rPr>
        <w:t xml:space="preserve"> </w:t>
      </w:r>
      <w:r w:rsidRPr="001F3A2C">
        <w:rPr>
          <w:rFonts w:ascii="Arial" w:hAnsi="Arial" w:cs="Arial"/>
          <w:szCs w:val="20"/>
        </w:rPr>
        <w:t xml:space="preserve">be </w:t>
      </w:r>
      <w:r w:rsidR="001F3A2C" w:rsidRPr="001F3A2C">
        <w:rPr>
          <w:rFonts w:ascii="Arial" w:hAnsi="Arial" w:cs="Arial"/>
          <w:szCs w:val="20"/>
        </w:rPr>
        <w:t>different,</w:t>
      </w:r>
      <w:r w:rsidRPr="001F3A2C">
        <w:rPr>
          <w:rFonts w:ascii="Arial" w:hAnsi="Arial" w:cs="Arial"/>
          <w:szCs w:val="20"/>
        </w:rPr>
        <w:t xml:space="preserve"> but these are the most important fields for this exercise</w:t>
      </w:r>
      <w:bookmarkEnd w:id="11"/>
      <w:r w:rsidR="001F3A2C">
        <w:rPr>
          <w:rFonts w:ascii="Arial" w:hAnsi="Arial" w:cs="Arial"/>
          <w:szCs w:val="20"/>
        </w:rPr>
        <w:t>.</w:t>
      </w:r>
    </w:p>
    <w:p w14:paraId="6ADA760D" w14:textId="3B63E5D6" w:rsidR="00606CE4" w:rsidRPr="001F3A2C" w:rsidRDefault="00606CE4" w:rsidP="00606CE4">
      <w:pPr>
        <w:pStyle w:val="ListParagraph"/>
        <w:numPr>
          <w:ilvl w:val="0"/>
          <w:numId w:val="37"/>
        </w:numPr>
        <w:spacing w:before="0" w:beforeAutospacing="0" w:line="360" w:lineRule="auto"/>
        <w:ind w:left="1080" w:hanging="540"/>
        <w:rPr>
          <w:rFonts w:ascii="Arial" w:hAnsi="Arial" w:cs="Arial"/>
          <w:szCs w:val="20"/>
        </w:rPr>
      </w:pPr>
      <w:bookmarkStart w:id="12" w:name="_Toc18154017"/>
      <w:r w:rsidRPr="001F3A2C">
        <w:rPr>
          <w:rFonts w:ascii="Arial" w:hAnsi="Arial" w:cs="Arial"/>
          <w:szCs w:val="20"/>
        </w:rPr>
        <w:t xml:space="preserve">The </w:t>
      </w:r>
      <w:r w:rsidR="001F3A2C">
        <w:rPr>
          <w:rFonts w:ascii="Arial" w:hAnsi="Arial" w:cs="Arial"/>
          <w:szCs w:val="20"/>
        </w:rPr>
        <w:t>C</w:t>
      </w:r>
      <w:r w:rsidRPr="001F3A2C">
        <w:rPr>
          <w:rFonts w:ascii="Arial" w:hAnsi="Arial" w:cs="Arial"/>
          <w:szCs w:val="20"/>
        </w:rPr>
        <w:t xml:space="preserve">ustomer ID is consistent throughout source systems. If </w:t>
      </w:r>
      <w:r w:rsidR="004C3B41">
        <w:rPr>
          <w:rFonts w:ascii="Arial" w:hAnsi="Arial" w:cs="Arial"/>
          <w:szCs w:val="20"/>
        </w:rPr>
        <w:t>Jane Doe</w:t>
      </w:r>
      <w:r w:rsidRPr="001F3A2C">
        <w:rPr>
          <w:rFonts w:ascii="Arial" w:hAnsi="Arial" w:cs="Arial"/>
          <w:szCs w:val="20"/>
        </w:rPr>
        <w:t xml:space="preserve">’s customer ID is 555 on </w:t>
      </w:r>
      <w:proofErr w:type="spellStart"/>
      <w:r w:rsidR="004C3B41">
        <w:rPr>
          <w:rFonts w:ascii="Arial" w:eastAsiaTheme="minorHAnsi" w:hAnsi="Arial" w:cs="Arial"/>
        </w:rPr>
        <w:t>RetInvest</w:t>
      </w:r>
      <w:proofErr w:type="spellEnd"/>
      <w:r w:rsidRPr="001F3A2C">
        <w:rPr>
          <w:rFonts w:ascii="Arial" w:hAnsi="Arial" w:cs="Arial"/>
          <w:szCs w:val="20"/>
        </w:rPr>
        <w:t xml:space="preserve">, her </w:t>
      </w:r>
      <w:r w:rsidR="001F3A2C">
        <w:rPr>
          <w:rFonts w:ascii="Arial" w:hAnsi="Arial" w:cs="Arial"/>
          <w:szCs w:val="20"/>
        </w:rPr>
        <w:t>C</w:t>
      </w:r>
      <w:r w:rsidRPr="001F3A2C">
        <w:rPr>
          <w:rFonts w:ascii="Arial" w:hAnsi="Arial" w:cs="Arial"/>
          <w:szCs w:val="20"/>
        </w:rPr>
        <w:t xml:space="preserve">ustomer ID on </w:t>
      </w:r>
      <w:proofErr w:type="spellStart"/>
      <w:r w:rsidR="004C3B41">
        <w:rPr>
          <w:rFonts w:ascii="Arial" w:eastAsiaTheme="minorHAnsi" w:hAnsi="Arial" w:cs="Arial"/>
        </w:rPr>
        <w:t>LifeInvest</w:t>
      </w:r>
      <w:proofErr w:type="spellEnd"/>
      <w:r w:rsidR="004C3B41" w:rsidRPr="001F3A2C">
        <w:rPr>
          <w:rFonts w:ascii="Arial" w:eastAsiaTheme="minorHAnsi" w:hAnsi="Arial" w:cs="Arial"/>
        </w:rPr>
        <w:t xml:space="preserve"> </w:t>
      </w:r>
      <w:r w:rsidRPr="001F3A2C">
        <w:rPr>
          <w:rFonts w:ascii="Arial" w:hAnsi="Arial" w:cs="Arial"/>
          <w:szCs w:val="20"/>
        </w:rPr>
        <w:t xml:space="preserve">and </w:t>
      </w:r>
      <w:proofErr w:type="spellStart"/>
      <w:r w:rsidR="004C3B41">
        <w:rPr>
          <w:rFonts w:ascii="Arial" w:eastAsiaTheme="minorHAnsi" w:hAnsi="Arial" w:cs="Arial"/>
        </w:rPr>
        <w:t>SecureInvest</w:t>
      </w:r>
      <w:proofErr w:type="spellEnd"/>
      <w:r w:rsidR="004C3B41" w:rsidRPr="001F3A2C">
        <w:rPr>
          <w:rFonts w:ascii="Arial" w:eastAsiaTheme="minorHAnsi" w:hAnsi="Arial" w:cs="Arial"/>
        </w:rPr>
        <w:t xml:space="preserve"> </w:t>
      </w:r>
      <w:r w:rsidRPr="001F3A2C">
        <w:rPr>
          <w:rFonts w:ascii="Arial" w:hAnsi="Arial" w:cs="Arial"/>
          <w:szCs w:val="20"/>
        </w:rPr>
        <w:t xml:space="preserve">is also 555 (provided she has a Life policy and or an </w:t>
      </w:r>
      <w:proofErr w:type="gramStart"/>
      <w:r w:rsidRPr="001F3A2C">
        <w:rPr>
          <w:rFonts w:ascii="Arial" w:hAnsi="Arial" w:cs="Arial"/>
          <w:szCs w:val="20"/>
        </w:rPr>
        <w:t>Investment</w:t>
      </w:r>
      <w:proofErr w:type="gramEnd"/>
      <w:r w:rsidRPr="001F3A2C">
        <w:rPr>
          <w:rFonts w:ascii="Arial" w:hAnsi="Arial" w:cs="Arial"/>
          <w:szCs w:val="20"/>
        </w:rPr>
        <w:t xml:space="preserve"> policy with OneSurance).</w:t>
      </w:r>
      <w:bookmarkEnd w:id="12"/>
    </w:p>
    <w:p w14:paraId="59EFB7BF" w14:textId="77777777" w:rsidR="00606CE4" w:rsidRPr="001F3A2C" w:rsidRDefault="00606CE4" w:rsidP="00606CE4">
      <w:pPr>
        <w:pStyle w:val="ListParagraph"/>
        <w:numPr>
          <w:ilvl w:val="0"/>
          <w:numId w:val="37"/>
        </w:numPr>
        <w:spacing w:before="0" w:beforeAutospacing="0" w:line="360" w:lineRule="auto"/>
        <w:ind w:left="1080" w:hanging="540"/>
        <w:rPr>
          <w:rFonts w:ascii="Arial" w:hAnsi="Arial" w:cs="Arial"/>
          <w:szCs w:val="20"/>
        </w:rPr>
      </w:pPr>
      <w:bookmarkStart w:id="13" w:name="_Toc18154018"/>
      <w:r w:rsidRPr="001F3A2C">
        <w:rPr>
          <w:rFonts w:ascii="Arial" w:hAnsi="Arial" w:cs="Arial"/>
          <w:szCs w:val="20"/>
        </w:rPr>
        <w:t>All ETL processes are working and process data using batch processing, once a day (00:00).</w:t>
      </w:r>
      <w:bookmarkEnd w:id="13"/>
    </w:p>
    <w:p w14:paraId="1137F04C" w14:textId="6830969D" w:rsidR="004D51EA" w:rsidRPr="001F3A2C" w:rsidRDefault="00606CE4" w:rsidP="004D51EA">
      <w:pPr>
        <w:pStyle w:val="ListParagraph"/>
        <w:numPr>
          <w:ilvl w:val="0"/>
          <w:numId w:val="37"/>
        </w:numPr>
        <w:spacing w:before="0" w:beforeAutospacing="0" w:line="360" w:lineRule="auto"/>
        <w:ind w:left="1080" w:hanging="540"/>
        <w:rPr>
          <w:rFonts w:ascii="Arial" w:hAnsi="Arial" w:cs="Arial"/>
          <w:szCs w:val="20"/>
        </w:rPr>
      </w:pPr>
      <w:bookmarkStart w:id="14" w:name="_Toc18154019"/>
      <w:r w:rsidRPr="001F3A2C">
        <w:rPr>
          <w:rFonts w:ascii="Arial" w:hAnsi="Arial" w:cs="Arial"/>
          <w:szCs w:val="20"/>
        </w:rPr>
        <w:t>Business expects reports to be delivered at 8:00 am every day. Monday to Friday.</w:t>
      </w:r>
      <w:bookmarkEnd w:id="14"/>
    </w:p>
    <w:p w14:paraId="2B0EF5F4" w14:textId="77777777" w:rsidR="004D51EA" w:rsidRPr="001F3A2C" w:rsidRDefault="004D51EA" w:rsidP="004D51EA">
      <w:pPr>
        <w:pStyle w:val="ListParagraph"/>
        <w:spacing w:before="0" w:beforeAutospacing="0" w:line="360" w:lineRule="auto"/>
        <w:ind w:left="1080"/>
        <w:rPr>
          <w:rFonts w:ascii="Arial" w:hAnsi="Arial" w:cs="Arial"/>
          <w:szCs w:val="20"/>
        </w:rPr>
      </w:pPr>
    </w:p>
    <w:p w14:paraId="3BD11593" w14:textId="1639D7DF" w:rsidR="00702557" w:rsidRDefault="00702557" w:rsidP="003F2FD9">
      <w:pPr>
        <w:pStyle w:val="Heading1"/>
        <w:numPr>
          <w:ilvl w:val="0"/>
          <w:numId w:val="36"/>
        </w:numPr>
        <w:tabs>
          <w:tab w:val="left" w:pos="540"/>
        </w:tabs>
        <w:spacing w:before="0" w:after="0" w:line="360" w:lineRule="auto"/>
        <w:ind w:left="630" w:hanging="630"/>
        <w:rPr>
          <w:b/>
          <w:lang w:val="en-ZA"/>
        </w:rPr>
      </w:pPr>
      <w:bookmarkStart w:id="15" w:name="_Toc165898441"/>
      <w:r w:rsidRPr="001F3A2C">
        <w:rPr>
          <w:b/>
          <w:lang w:val="en-ZA"/>
        </w:rPr>
        <w:t>REQUIREMENTS</w:t>
      </w:r>
      <w:bookmarkEnd w:id="15"/>
    </w:p>
    <w:p w14:paraId="141B3BD2" w14:textId="24A46A92" w:rsidR="008653A8" w:rsidRPr="008653A8" w:rsidRDefault="008653A8" w:rsidP="008653A8">
      <w:r>
        <w:t xml:space="preserve">The following requirements must be met and </w:t>
      </w:r>
      <w:r w:rsidR="00E56FAC">
        <w:t>submitted</w:t>
      </w:r>
      <w:r w:rsidR="004B1567">
        <w:t xml:space="preserve"> </w:t>
      </w:r>
      <w:proofErr w:type="spellStart"/>
      <w:r w:rsidR="004B1567">
        <w:t>ot</w:t>
      </w:r>
      <w:proofErr w:type="spellEnd"/>
      <w:r w:rsidR="004B1567">
        <w:t xml:space="preserve"> </w:t>
      </w:r>
      <w:proofErr w:type="spellStart"/>
      <w:r w:rsidR="004B1567">
        <w:t>OneSure</w:t>
      </w:r>
      <w:proofErr w:type="spellEnd"/>
      <w:r w:rsidR="00E56FAC">
        <w:t>.</w:t>
      </w:r>
    </w:p>
    <w:p w14:paraId="5F357773" w14:textId="2170AEFA" w:rsidR="0047112D" w:rsidRPr="006C7029" w:rsidRDefault="004D51EA" w:rsidP="00C26E27">
      <w:pPr>
        <w:pStyle w:val="Heading2"/>
        <w:numPr>
          <w:ilvl w:val="1"/>
          <w:numId w:val="45"/>
        </w:numPr>
        <w:tabs>
          <w:tab w:val="left" w:pos="990"/>
        </w:tabs>
        <w:rPr>
          <w:sz w:val="24"/>
          <w:szCs w:val="24"/>
          <w:lang w:val="en-ZA"/>
        </w:rPr>
      </w:pPr>
      <w:bookmarkStart w:id="16" w:name="_Toc165898442"/>
      <w:r w:rsidRPr="006C7029">
        <w:rPr>
          <w:sz w:val="24"/>
          <w:szCs w:val="24"/>
          <w:lang w:val="en-ZA"/>
        </w:rPr>
        <w:t>ETL requirements</w:t>
      </w:r>
      <w:bookmarkEnd w:id="16"/>
    </w:p>
    <w:p w14:paraId="3220196C" w14:textId="7E10D640" w:rsidR="004D51EA" w:rsidRPr="001F3A2C" w:rsidRDefault="004D51EA" w:rsidP="004D51EA">
      <w:pPr>
        <w:pStyle w:val="ListParagraph"/>
        <w:numPr>
          <w:ilvl w:val="0"/>
          <w:numId w:val="37"/>
        </w:numPr>
        <w:spacing w:before="0" w:beforeAutospacing="0" w:line="360" w:lineRule="auto"/>
        <w:ind w:left="1080" w:hanging="540"/>
        <w:rPr>
          <w:rFonts w:ascii="Arial" w:hAnsi="Arial" w:cs="Arial"/>
          <w:szCs w:val="20"/>
        </w:rPr>
      </w:pPr>
      <w:r w:rsidRPr="001F3A2C">
        <w:rPr>
          <w:rFonts w:ascii="Arial" w:hAnsi="Arial" w:cs="Arial"/>
          <w:szCs w:val="20"/>
        </w:rPr>
        <w:t>Write a SQL script that combines all customer information from the three difference systems. [</w:t>
      </w:r>
      <w:proofErr w:type="spellStart"/>
      <w:r w:rsidR="00B16778">
        <w:rPr>
          <w:rFonts w:ascii="Arial" w:hAnsi="Arial" w:cs="Arial"/>
          <w:szCs w:val="20"/>
        </w:rPr>
        <w:t>SecureInvest</w:t>
      </w:r>
      <w:proofErr w:type="spellEnd"/>
      <w:r w:rsidR="00B16778">
        <w:rPr>
          <w:rFonts w:ascii="Arial" w:hAnsi="Arial" w:cs="Arial"/>
          <w:szCs w:val="20"/>
        </w:rPr>
        <w:t xml:space="preserve">, </w:t>
      </w:r>
      <w:proofErr w:type="spellStart"/>
      <w:r w:rsidR="00CA7E7C">
        <w:rPr>
          <w:rFonts w:ascii="Arial" w:hAnsi="Arial" w:cs="Arial"/>
          <w:szCs w:val="20"/>
        </w:rPr>
        <w:t>RetInvest</w:t>
      </w:r>
      <w:proofErr w:type="spellEnd"/>
      <w:r w:rsidR="00CA7E7C">
        <w:rPr>
          <w:rFonts w:ascii="Arial" w:hAnsi="Arial" w:cs="Arial"/>
          <w:szCs w:val="20"/>
        </w:rPr>
        <w:t xml:space="preserve"> and </w:t>
      </w:r>
      <w:proofErr w:type="spellStart"/>
      <w:r w:rsidR="00CA7E7C">
        <w:rPr>
          <w:rFonts w:ascii="Arial" w:hAnsi="Arial" w:cs="Arial"/>
          <w:szCs w:val="20"/>
        </w:rPr>
        <w:t>LifeInvest</w:t>
      </w:r>
      <w:proofErr w:type="spellEnd"/>
      <w:r w:rsidRPr="001F3A2C">
        <w:rPr>
          <w:rFonts w:ascii="Arial" w:hAnsi="Arial" w:cs="Arial"/>
          <w:szCs w:val="20"/>
        </w:rPr>
        <w:t>]</w:t>
      </w:r>
    </w:p>
    <w:p w14:paraId="147C0833" w14:textId="77777777" w:rsidR="004D51EA" w:rsidRPr="001F3A2C" w:rsidRDefault="004D51EA" w:rsidP="004D51EA">
      <w:pPr>
        <w:pStyle w:val="ListParagraph"/>
        <w:numPr>
          <w:ilvl w:val="0"/>
          <w:numId w:val="37"/>
        </w:numPr>
        <w:spacing w:before="0" w:beforeAutospacing="0" w:line="360" w:lineRule="auto"/>
        <w:ind w:left="1080" w:hanging="540"/>
        <w:rPr>
          <w:rFonts w:ascii="Arial" w:hAnsi="Arial" w:cs="Arial"/>
          <w:szCs w:val="20"/>
        </w:rPr>
      </w:pPr>
      <w:r w:rsidRPr="001F3A2C">
        <w:rPr>
          <w:rFonts w:ascii="Arial" w:hAnsi="Arial" w:cs="Arial"/>
          <w:szCs w:val="20"/>
        </w:rPr>
        <w:t xml:space="preserve">The data must be stored in a table that contains the below attributes. </w:t>
      </w:r>
    </w:p>
    <w:p w14:paraId="75533656" w14:textId="580F9FF5" w:rsidR="004D51EA" w:rsidRPr="001F3A2C" w:rsidRDefault="004D51EA" w:rsidP="004D51EA">
      <w:pPr>
        <w:pStyle w:val="ListParagraph"/>
        <w:numPr>
          <w:ilvl w:val="1"/>
          <w:numId w:val="37"/>
        </w:numPr>
        <w:spacing w:before="0" w:beforeAutospacing="0" w:line="360" w:lineRule="auto"/>
        <w:rPr>
          <w:rFonts w:ascii="Arial" w:hAnsi="Arial" w:cs="Arial"/>
          <w:szCs w:val="20"/>
        </w:rPr>
      </w:pPr>
      <w:r w:rsidRPr="001F3A2C">
        <w:rPr>
          <w:rFonts w:ascii="Arial" w:hAnsi="Arial" w:cs="Arial"/>
          <w:szCs w:val="20"/>
        </w:rPr>
        <w:t>Customer I</w:t>
      </w:r>
      <w:r w:rsidR="004B1567">
        <w:rPr>
          <w:rFonts w:ascii="Arial" w:hAnsi="Arial" w:cs="Arial"/>
          <w:szCs w:val="20"/>
        </w:rPr>
        <w:t>D</w:t>
      </w:r>
    </w:p>
    <w:p w14:paraId="145868B9" w14:textId="77777777" w:rsidR="004D51EA" w:rsidRPr="001F3A2C" w:rsidRDefault="004D51EA" w:rsidP="004D51EA">
      <w:pPr>
        <w:pStyle w:val="ListParagraph"/>
        <w:numPr>
          <w:ilvl w:val="1"/>
          <w:numId w:val="37"/>
        </w:numPr>
        <w:spacing w:before="0" w:beforeAutospacing="0" w:line="360" w:lineRule="auto"/>
        <w:rPr>
          <w:rFonts w:ascii="Arial" w:hAnsi="Arial" w:cs="Arial"/>
          <w:szCs w:val="20"/>
        </w:rPr>
      </w:pPr>
      <w:r w:rsidRPr="001F3A2C">
        <w:rPr>
          <w:rFonts w:ascii="Arial" w:hAnsi="Arial" w:cs="Arial"/>
          <w:szCs w:val="20"/>
        </w:rPr>
        <w:t xml:space="preserve">First name </w:t>
      </w:r>
    </w:p>
    <w:p w14:paraId="1EB62ED7" w14:textId="77777777" w:rsidR="004D51EA" w:rsidRPr="001F3A2C" w:rsidRDefault="004D51EA" w:rsidP="004D51EA">
      <w:pPr>
        <w:pStyle w:val="ListParagraph"/>
        <w:numPr>
          <w:ilvl w:val="1"/>
          <w:numId w:val="37"/>
        </w:numPr>
        <w:spacing w:before="0" w:beforeAutospacing="0" w:line="360" w:lineRule="auto"/>
        <w:rPr>
          <w:rFonts w:ascii="Arial" w:hAnsi="Arial" w:cs="Arial"/>
          <w:szCs w:val="20"/>
        </w:rPr>
      </w:pPr>
      <w:r w:rsidRPr="001F3A2C">
        <w:rPr>
          <w:rFonts w:ascii="Arial" w:hAnsi="Arial" w:cs="Arial"/>
          <w:szCs w:val="20"/>
        </w:rPr>
        <w:t>Last Name</w:t>
      </w:r>
    </w:p>
    <w:p w14:paraId="4E2FB955" w14:textId="77777777" w:rsidR="004D51EA" w:rsidRPr="001F3A2C" w:rsidRDefault="004D51EA" w:rsidP="004D51EA">
      <w:pPr>
        <w:pStyle w:val="ListParagraph"/>
        <w:numPr>
          <w:ilvl w:val="1"/>
          <w:numId w:val="37"/>
        </w:numPr>
        <w:spacing w:before="0" w:beforeAutospacing="0" w:line="360" w:lineRule="auto"/>
        <w:rPr>
          <w:rFonts w:ascii="Arial" w:hAnsi="Arial" w:cs="Arial"/>
          <w:szCs w:val="20"/>
        </w:rPr>
      </w:pPr>
      <w:r w:rsidRPr="001F3A2C">
        <w:rPr>
          <w:rFonts w:ascii="Arial" w:hAnsi="Arial" w:cs="Arial"/>
          <w:szCs w:val="20"/>
        </w:rPr>
        <w:t>Date of birth</w:t>
      </w:r>
    </w:p>
    <w:p w14:paraId="17E5D9CF" w14:textId="77777777" w:rsidR="004D51EA" w:rsidRPr="001F3A2C" w:rsidRDefault="004D51EA" w:rsidP="004D51EA">
      <w:pPr>
        <w:pStyle w:val="ListParagraph"/>
        <w:numPr>
          <w:ilvl w:val="1"/>
          <w:numId w:val="37"/>
        </w:numPr>
        <w:spacing w:before="0" w:beforeAutospacing="0" w:line="360" w:lineRule="auto"/>
        <w:rPr>
          <w:rFonts w:ascii="Arial" w:hAnsi="Arial" w:cs="Arial"/>
          <w:szCs w:val="20"/>
        </w:rPr>
      </w:pPr>
      <w:r w:rsidRPr="001F3A2C">
        <w:rPr>
          <w:rFonts w:ascii="Arial" w:hAnsi="Arial" w:cs="Arial"/>
          <w:szCs w:val="20"/>
        </w:rPr>
        <w:t>Country of birth</w:t>
      </w:r>
    </w:p>
    <w:p w14:paraId="67E18B33" w14:textId="57E1FB3C" w:rsidR="004D51EA" w:rsidRPr="001F3A2C" w:rsidRDefault="004D51EA" w:rsidP="004D51EA">
      <w:pPr>
        <w:pStyle w:val="ListParagraph"/>
        <w:numPr>
          <w:ilvl w:val="1"/>
          <w:numId w:val="37"/>
        </w:numPr>
        <w:spacing w:before="0" w:beforeAutospacing="0" w:line="360" w:lineRule="auto"/>
        <w:rPr>
          <w:rFonts w:ascii="Arial" w:hAnsi="Arial" w:cs="Arial"/>
          <w:szCs w:val="20"/>
        </w:rPr>
      </w:pPr>
      <w:r w:rsidRPr="001F3A2C">
        <w:rPr>
          <w:rFonts w:ascii="Arial" w:hAnsi="Arial" w:cs="Arial"/>
          <w:szCs w:val="20"/>
        </w:rPr>
        <w:t>Policy Type [“Retirement Annuity”, “Life Policy”</w:t>
      </w:r>
      <w:proofErr w:type="gramStart"/>
      <w:r w:rsidRPr="001F3A2C">
        <w:rPr>
          <w:rFonts w:ascii="Arial" w:hAnsi="Arial" w:cs="Arial"/>
          <w:szCs w:val="20"/>
        </w:rPr>
        <w:t>,</w:t>
      </w:r>
      <w:r w:rsidR="001F3A2C">
        <w:rPr>
          <w:rFonts w:ascii="Arial" w:hAnsi="Arial" w:cs="Arial"/>
          <w:szCs w:val="20"/>
        </w:rPr>
        <w:t xml:space="preserve"> </w:t>
      </w:r>
      <w:r w:rsidRPr="001F3A2C">
        <w:rPr>
          <w:rFonts w:ascii="Arial" w:hAnsi="Arial" w:cs="Arial"/>
          <w:szCs w:val="20"/>
        </w:rPr>
        <w:t>”Investment</w:t>
      </w:r>
      <w:proofErr w:type="gramEnd"/>
      <w:r w:rsidRPr="001F3A2C">
        <w:rPr>
          <w:rFonts w:ascii="Arial" w:hAnsi="Arial" w:cs="Arial"/>
          <w:szCs w:val="20"/>
        </w:rPr>
        <w:t xml:space="preserve">”]  </w:t>
      </w:r>
    </w:p>
    <w:p w14:paraId="52A61BC9" w14:textId="77777777" w:rsidR="004D51EA" w:rsidRPr="001F3A2C" w:rsidRDefault="004D51EA" w:rsidP="004D51EA">
      <w:pPr>
        <w:pStyle w:val="ListParagraph"/>
        <w:numPr>
          <w:ilvl w:val="1"/>
          <w:numId w:val="37"/>
        </w:numPr>
        <w:spacing w:before="0" w:beforeAutospacing="0" w:line="360" w:lineRule="auto"/>
        <w:rPr>
          <w:rFonts w:ascii="Arial" w:hAnsi="Arial" w:cs="Arial"/>
          <w:szCs w:val="20"/>
        </w:rPr>
      </w:pPr>
      <w:r w:rsidRPr="001F3A2C">
        <w:rPr>
          <w:rFonts w:ascii="Arial" w:hAnsi="Arial" w:cs="Arial"/>
          <w:szCs w:val="20"/>
        </w:rPr>
        <w:t xml:space="preserve">Policy Activation Date </w:t>
      </w:r>
    </w:p>
    <w:p w14:paraId="4984DC50" w14:textId="77777777" w:rsidR="004D51EA" w:rsidRPr="001F3A2C" w:rsidRDefault="004D51EA" w:rsidP="004D51EA">
      <w:pPr>
        <w:pStyle w:val="ListParagraph"/>
        <w:numPr>
          <w:ilvl w:val="1"/>
          <w:numId w:val="37"/>
        </w:numPr>
        <w:spacing w:before="0" w:beforeAutospacing="0" w:line="360" w:lineRule="auto"/>
        <w:rPr>
          <w:rFonts w:ascii="Arial" w:hAnsi="Arial" w:cs="Arial"/>
          <w:szCs w:val="20"/>
        </w:rPr>
      </w:pPr>
      <w:r w:rsidRPr="001F3A2C">
        <w:rPr>
          <w:rFonts w:ascii="Arial" w:hAnsi="Arial" w:cs="Arial"/>
          <w:szCs w:val="20"/>
        </w:rPr>
        <w:t>Source System Name [“Name of the system that provided this record”]</w:t>
      </w:r>
    </w:p>
    <w:p w14:paraId="0904D14B" w14:textId="07E56BE1" w:rsidR="004D51EA" w:rsidRPr="001F3A2C" w:rsidRDefault="004D51EA" w:rsidP="004D51EA">
      <w:pPr>
        <w:pStyle w:val="ListParagraph"/>
        <w:numPr>
          <w:ilvl w:val="1"/>
          <w:numId w:val="37"/>
        </w:numPr>
        <w:spacing w:before="0" w:beforeAutospacing="0" w:line="360" w:lineRule="auto"/>
        <w:rPr>
          <w:rFonts w:ascii="Arial" w:hAnsi="Arial" w:cs="Arial"/>
          <w:szCs w:val="20"/>
        </w:rPr>
      </w:pPr>
      <w:r w:rsidRPr="001F3A2C">
        <w:rPr>
          <w:rFonts w:ascii="Arial" w:hAnsi="Arial" w:cs="Arial"/>
          <w:szCs w:val="20"/>
        </w:rPr>
        <w:t>Master Record [“is the record that is known as the master record due to business rules”]</w:t>
      </w:r>
    </w:p>
    <w:p w14:paraId="18DDD0C3" w14:textId="6C7149F5" w:rsidR="004D51EA" w:rsidRPr="001F3A2C" w:rsidRDefault="008C4E32" w:rsidP="004D51EA">
      <w:pPr>
        <w:pStyle w:val="ListParagraph"/>
        <w:numPr>
          <w:ilvl w:val="1"/>
          <w:numId w:val="37"/>
        </w:numPr>
        <w:spacing w:before="0" w:beforeAutospacing="0" w:line="360" w:lineRule="auto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 xml:space="preserve">Business </w:t>
      </w:r>
      <w:r w:rsidR="004D51EA" w:rsidRPr="001F3A2C">
        <w:rPr>
          <w:rFonts w:ascii="Arial" w:hAnsi="Arial" w:cs="Arial"/>
          <w:szCs w:val="20"/>
        </w:rPr>
        <w:t>Rules:</w:t>
      </w:r>
    </w:p>
    <w:p w14:paraId="109E8A41" w14:textId="430E1136" w:rsidR="004D51EA" w:rsidRPr="001F3A2C" w:rsidRDefault="004D51EA" w:rsidP="004D51EA">
      <w:pPr>
        <w:pStyle w:val="ListParagraph"/>
        <w:numPr>
          <w:ilvl w:val="2"/>
          <w:numId w:val="37"/>
        </w:numPr>
        <w:spacing w:before="0" w:beforeAutospacing="0" w:line="360" w:lineRule="auto"/>
        <w:rPr>
          <w:rFonts w:ascii="Arial" w:hAnsi="Arial" w:cs="Arial"/>
          <w:szCs w:val="20"/>
        </w:rPr>
      </w:pPr>
      <w:r w:rsidRPr="001F3A2C">
        <w:rPr>
          <w:rFonts w:ascii="Arial" w:hAnsi="Arial" w:cs="Arial"/>
          <w:szCs w:val="20"/>
        </w:rPr>
        <w:t>The most trusted source of data is “</w:t>
      </w:r>
      <w:proofErr w:type="spellStart"/>
      <w:r w:rsidRPr="001F3A2C">
        <w:rPr>
          <w:rFonts w:ascii="Arial" w:hAnsi="Arial" w:cs="Arial"/>
          <w:szCs w:val="20"/>
        </w:rPr>
        <w:t>Li</w:t>
      </w:r>
      <w:r w:rsidR="008653A8">
        <w:rPr>
          <w:rFonts w:ascii="Arial" w:hAnsi="Arial" w:cs="Arial"/>
          <w:szCs w:val="20"/>
        </w:rPr>
        <w:t>f</w:t>
      </w:r>
      <w:r w:rsidRPr="001F3A2C">
        <w:rPr>
          <w:rFonts w:ascii="Arial" w:hAnsi="Arial" w:cs="Arial"/>
          <w:szCs w:val="20"/>
        </w:rPr>
        <w:t>e</w:t>
      </w:r>
      <w:r w:rsidR="008653A8">
        <w:rPr>
          <w:rFonts w:ascii="Arial" w:hAnsi="Arial" w:cs="Arial"/>
          <w:szCs w:val="20"/>
        </w:rPr>
        <w:t>Invest</w:t>
      </w:r>
      <w:proofErr w:type="spellEnd"/>
      <w:r w:rsidRPr="001F3A2C">
        <w:rPr>
          <w:rFonts w:ascii="Arial" w:hAnsi="Arial" w:cs="Arial"/>
          <w:szCs w:val="20"/>
        </w:rPr>
        <w:t xml:space="preserve">” If a customer exists in </w:t>
      </w:r>
      <w:proofErr w:type="spellStart"/>
      <w:r w:rsidR="008653A8">
        <w:rPr>
          <w:rFonts w:ascii="Arial" w:hAnsi="Arial" w:cs="Arial"/>
          <w:szCs w:val="20"/>
        </w:rPr>
        <w:t>LifeInvest</w:t>
      </w:r>
      <w:proofErr w:type="spellEnd"/>
      <w:r w:rsidRPr="001F3A2C">
        <w:rPr>
          <w:rFonts w:ascii="Arial" w:hAnsi="Arial" w:cs="Arial"/>
          <w:szCs w:val="20"/>
        </w:rPr>
        <w:t xml:space="preserve"> make that the master record for that customer.</w:t>
      </w:r>
    </w:p>
    <w:p w14:paraId="2D2AA90B" w14:textId="058B9C14" w:rsidR="004D51EA" w:rsidRPr="001F3A2C" w:rsidRDefault="004D51EA" w:rsidP="004D51EA">
      <w:pPr>
        <w:pStyle w:val="ListParagraph"/>
        <w:numPr>
          <w:ilvl w:val="2"/>
          <w:numId w:val="37"/>
        </w:numPr>
        <w:spacing w:before="0" w:beforeAutospacing="0" w:line="360" w:lineRule="auto"/>
        <w:rPr>
          <w:rFonts w:ascii="Arial" w:hAnsi="Arial" w:cs="Arial"/>
          <w:szCs w:val="20"/>
        </w:rPr>
      </w:pPr>
      <w:r w:rsidRPr="001F3A2C">
        <w:rPr>
          <w:rFonts w:ascii="Arial" w:hAnsi="Arial" w:cs="Arial"/>
          <w:szCs w:val="20"/>
        </w:rPr>
        <w:t xml:space="preserve">If the customer does not exist in </w:t>
      </w:r>
      <w:proofErr w:type="spellStart"/>
      <w:r w:rsidR="008653A8">
        <w:rPr>
          <w:rFonts w:ascii="Arial" w:hAnsi="Arial" w:cs="Arial"/>
          <w:szCs w:val="20"/>
        </w:rPr>
        <w:t>LifeInvest</w:t>
      </w:r>
      <w:proofErr w:type="spellEnd"/>
      <w:r w:rsidRPr="001F3A2C">
        <w:rPr>
          <w:rFonts w:ascii="Arial" w:hAnsi="Arial" w:cs="Arial"/>
          <w:szCs w:val="20"/>
        </w:rPr>
        <w:t xml:space="preserve"> but exists in </w:t>
      </w:r>
      <w:proofErr w:type="spellStart"/>
      <w:r w:rsidR="008653A8">
        <w:rPr>
          <w:rFonts w:ascii="Arial" w:hAnsi="Arial" w:cs="Arial"/>
          <w:szCs w:val="20"/>
        </w:rPr>
        <w:t>RetInvest</w:t>
      </w:r>
      <w:proofErr w:type="spellEnd"/>
      <w:r w:rsidRPr="001F3A2C">
        <w:rPr>
          <w:rFonts w:ascii="Arial" w:hAnsi="Arial" w:cs="Arial"/>
          <w:szCs w:val="20"/>
        </w:rPr>
        <w:t xml:space="preserve"> and </w:t>
      </w:r>
      <w:proofErr w:type="spellStart"/>
      <w:r w:rsidR="008653A8">
        <w:rPr>
          <w:rFonts w:ascii="Arial" w:hAnsi="Arial" w:cs="Arial"/>
          <w:szCs w:val="20"/>
        </w:rPr>
        <w:t>SecureInvest</w:t>
      </w:r>
      <w:proofErr w:type="spellEnd"/>
      <w:r w:rsidRPr="001F3A2C">
        <w:rPr>
          <w:rFonts w:ascii="Arial" w:hAnsi="Arial" w:cs="Arial"/>
          <w:szCs w:val="20"/>
        </w:rPr>
        <w:t xml:space="preserve">, you need to compare the dates of “Policy Activation Date” and mark the master record as the record that has the max/latest Policy Activation Date. </w:t>
      </w:r>
      <w:bookmarkStart w:id="17" w:name="_Toc15116222"/>
      <w:bookmarkEnd w:id="17"/>
    </w:p>
    <w:p w14:paraId="131FD49E" w14:textId="155C3861" w:rsidR="00B806A5" w:rsidRPr="001F3A2C" w:rsidRDefault="004D51EA" w:rsidP="00C26E27">
      <w:pPr>
        <w:pStyle w:val="Heading2"/>
        <w:numPr>
          <w:ilvl w:val="1"/>
          <w:numId w:val="45"/>
        </w:numPr>
        <w:tabs>
          <w:tab w:val="left" w:pos="990"/>
        </w:tabs>
        <w:rPr>
          <w:sz w:val="24"/>
          <w:szCs w:val="24"/>
          <w:lang w:val="en-ZA"/>
        </w:rPr>
      </w:pPr>
      <w:bookmarkStart w:id="18" w:name="_Toc165898443"/>
      <w:r w:rsidRPr="001F3A2C">
        <w:rPr>
          <w:sz w:val="24"/>
          <w:szCs w:val="24"/>
          <w:lang w:val="en-ZA"/>
        </w:rPr>
        <w:lastRenderedPageBreak/>
        <w:t>Report Requirement</w:t>
      </w:r>
      <w:r w:rsidR="00AE4E58">
        <w:rPr>
          <w:sz w:val="24"/>
          <w:szCs w:val="24"/>
          <w:lang w:val="en-ZA"/>
        </w:rPr>
        <w:t>s</w:t>
      </w:r>
      <w:bookmarkEnd w:id="18"/>
    </w:p>
    <w:p w14:paraId="641E856F" w14:textId="0DF1E969" w:rsidR="004D51EA" w:rsidRPr="001F3A2C" w:rsidRDefault="004D51EA" w:rsidP="004D51EA">
      <w:pPr>
        <w:pStyle w:val="ListParagraph"/>
        <w:numPr>
          <w:ilvl w:val="0"/>
          <w:numId w:val="37"/>
        </w:numPr>
        <w:spacing w:before="0" w:beforeAutospacing="0" w:line="360" w:lineRule="auto"/>
        <w:ind w:left="1080" w:hanging="540"/>
        <w:rPr>
          <w:rFonts w:ascii="Arial" w:hAnsi="Arial" w:cs="Arial"/>
          <w:szCs w:val="20"/>
        </w:rPr>
      </w:pPr>
      <w:r w:rsidRPr="001F3A2C">
        <w:rPr>
          <w:rFonts w:ascii="Arial" w:hAnsi="Arial" w:cs="Arial"/>
          <w:szCs w:val="20"/>
        </w:rPr>
        <w:t xml:space="preserve">Create a report that shows a unique list of potential politically exposed and sanctioned customers as well as the number of times each customer record matched the </w:t>
      </w:r>
      <w:proofErr w:type="spellStart"/>
      <w:r w:rsidRPr="001F3A2C">
        <w:rPr>
          <w:rFonts w:ascii="Arial" w:hAnsi="Arial" w:cs="Arial"/>
          <w:szCs w:val="20"/>
        </w:rPr>
        <w:t>Sanction</w:t>
      </w:r>
      <w:r w:rsidR="007A26DA">
        <w:rPr>
          <w:rFonts w:ascii="Arial" w:hAnsi="Arial" w:cs="Arial"/>
          <w:szCs w:val="20"/>
        </w:rPr>
        <w:t>ed</w:t>
      </w:r>
      <w:r w:rsidR="00E56FAC">
        <w:rPr>
          <w:rFonts w:ascii="Arial" w:hAnsi="Arial" w:cs="Arial"/>
          <w:szCs w:val="20"/>
        </w:rPr>
        <w:t>L</w:t>
      </w:r>
      <w:r w:rsidRPr="001F3A2C">
        <w:rPr>
          <w:rFonts w:ascii="Arial" w:hAnsi="Arial" w:cs="Arial"/>
          <w:szCs w:val="20"/>
        </w:rPr>
        <w:t>ist</w:t>
      </w:r>
      <w:proofErr w:type="spellEnd"/>
      <w:r w:rsidRPr="001F3A2C">
        <w:rPr>
          <w:rFonts w:ascii="Arial" w:hAnsi="Arial" w:cs="Arial"/>
          <w:szCs w:val="20"/>
        </w:rPr>
        <w:t>. Below are the report output column names:</w:t>
      </w:r>
    </w:p>
    <w:p w14:paraId="01F1EE10" w14:textId="271B2149" w:rsidR="004D51EA" w:rsidRPr="001F3A2C" w:rsidRDefault="004D51EA" w:rsidP="004D51EA">
      <w:pPr>
        <w:pStyle w:val="ListParagraph"/>
        <w:numPr>
          <w:ilvl w:val="1"/>
          <w:numId w:val="37"/>
        </w:numPr>
        <w:spacing w:before="0" w:beforeAutospacing="0" w:line="360" w:lineRule="auto"/>
        <w:rPr>
          <w:rFonts w:ascii="Arial" w:hAnsi="Arial" w:cs="Arial"/>
          <w:szCs w:val="20"/>
        </w:rPr>
      </w:pPr>
      <w:r w:rsidRPr="001F3A2C">
        <w:rPr>
          <w:rFonts w:ascii="Arial" w:hAnsi="Arial" w:cs="Arial"/>
          <w:szCs w:val="20"/>
        </w:rPr>
        <w:t>Customer I</w:t>
      </w:r>
      <w:r w:rsidR="004B1567">
        <w:rPr>
          <w:rFonts w:ascii="Arial" w:hAnsi="Arial" w:cs="Arial"/>
          <w:szCs w:val="20"/>
        </w:rPr>
        <w:t>D</w:t>
      </w:r>
    </w:p>
    <w:p w14:paraId="39467D28" w14:textId="77777777" w:rsidR="004D51EA" w:rsidRPr="001F3A2C" w:rsidRDefault="004D51EA" w:rsidP="004D51EA">
      <w:pPr>
        <w:pStyle w:val="ListParagraph"/>
        <w:numPr>
          <w:ilvl w:val="1"/>
          <w:numId w:val="37"/>
        </w:numPr>
        <w:spacing w:before="0" w:beforeAutospacing="0" w:line="360" w:lineRule="auto"/>
        <w:rPr>
          <w:rFonts w:ascii="Arial" w:hAnsi="Arial" w:cs="Arial"/>
          <w:szCs w:val="20"/>
        </w:rPr>
      </w:pPr>
      <w:r w:rsidRPr="001F3A2C">
        <w:rPr>
          <w:rFonts w:ascii="Arial" w:hAnsi="Arial" w:cs="Arial"/>
          <w:szCs w:val="20"/>
        </w:rPr>
        <w:t xml:space="preserve">First name </w:t>
      </w:r>
    </w:p>
    <w:p w14:paraId="603C3ADA" w14:textId="77777777" w:rsidR="004D51EA" w:rsidRDefault="004D51EA" w:rsidP="004D51EA">
      <w:pPr>
        <w:pStyle w:val="ListParagraph"/>
        <w:numPr>
          <w:ilvl w:val="1"/>
          <w:numId w:val="37"/>
        </w:numPr>
        <w:spacing w:before="0" w:beforeAutospacing="0" w:line="360" w:lineRule="auto"/>
        <w:rPr>
          <w:rFonts w:ascii="Arial" w:hAnsi="Arial" w:cs="Arial"/>
          <w:szCs w:val="20"/>
        </w:rPr>
      </w:pPr>
      <w:r w:rsidRPr="001F3A2C">
        <w:rPr>
          <w:rFonts w:ascii="Arial" w:hAnsi="Arial" w:cs="Arial"/>
          <w:szCs w:val="20"/>
        </w:rPr>
        <w:t>Last Name</w:t>
      </w:r>
    </w:p>
    <w:p w14:paraId="4F81B027" w14:textId="6D4BB091" w:rsidR="005A2AA9" w:rsidRPr="001F3A2C" w:rsidRDefault="005A2AA9" w:rsidP="004D51EA">
      <w:pPr>
        <w:pStyle w:val="ListParagraph"/>
        <w:numPr>
          <w:ilvl w:val="1"/>
          <w:numId w:val="37"/>
        </w:numPr>
        <w:spacing w:before="0" w:beforeAutospacing="0" w:line="360" w:lineRule="auto"/>
        <w:rPr>
          <w:rFonts w:ascii="Arial" w:hAnsi="Arial" w:cs="Arial"/>
          <w:szCs w:val="20"/>
        </w:rPr>
      </w:pPr>
      <w:r w:rsidRPr="00180C8E">
        <w:rPr>
          <w:rFonts w:ascii="Arial" w:hAnsi="Arial" w:cs="Arial"/>
          <w:szCs w:val="20"/>
        </w:rPr>
        <w:t xml:space="preserve">Country of Origan </w:t>
      </w:r>
    </w:p>
    <w:p w14:paraId="01AAAD71" w14:textId="77777777" w:rsidR="004D51EA" w:rsidRPr="001F3A2C" w:rsidRDefault="004D51EA" w:rsidP="004D51EA">
      <w:pPr>
        <w:pStyle w:val="ListParagraph"/>
        <w:numPr>
          <w:ilvl w:val="1"/>
          <w:numId w:val="37"/>
        </w:numPr>
        <w:spacing w:before="0" w:beforeAutospacing="0" w:line="360" w:lineRule="auto"/>
        <w:rPr>
          <w:rFonts w:ascii="Arial" w:hAnsi="Arial" w:cs="Arial"/>
          <w:szCs w:val="20"/>
        </w:rPr>
      </w:pPr>
      <w:r w:rsidRPr="001F3A2C">
        <w:rPr>
          <w:rFonts w:ascii="Arial" w:hAnsi="Arial" w:cs="Arial"/>
          <w:szCs w:val="20"/>
        </w:rPr>
        <w:t>Source System Name</w:t>
      </w:r>
    </w:p>
    <w:p w14:paraId="0BCC7F47" w14:textId="0F7D7832" w:rsidR="004D51EA" w:rsidRPr="001F3A2C" w:rsidRDefault="004D51EA" w:rsidP="004D51EA">
      <w:pPr>
        <w:pStyle w:val="ListParagraph"/>
        <w:numPr>
          <w:ilvl w:val="1"/>
          <w:numId w:val="37"/>
        </w:numPr>
        <w:spacing w:before="0" w:beforeAutospacing="0" w:line="360" w:lineRule="auto"/>
        <w:rPr>
          <w:rFonts w:ascii="Arial" w:hAnsi="Arial" w:cs="Arial"/>
          <w:szCs w:val="20"/>
        </w:rPr>
      </w:pPr>
      <w:r w:rsidRPr="001F3A2C">
        <w:rPr>
          <w:rFonts w:ascii="Arial" w:hAnsi="Arial" w:cs="Arial"/>
          <w:szCs w:val="20"/>
        </w:rPr>
        <w:t>Master Record [Y/N] --</w:t>
      </w:r>
      <w:r w:rsidR="00A83429">
        <w:rPr>
          <w:rFonts w:ascii="Arial" w:hAnsi="Arial" w:cs="Arial"/>
          <w:szCs w:val="20"/>
        </w:rPr>
        <w:t xml:space="preserve"> </w:t>
      </w:r>
      <w:r w:rsidRPr="001F3A2C">
        <w:rPr>
          <w:rFonts w:ascii="Arial" w:hAnsi="Arial" w:cs="Arial"/>
          <w:szCs w:val="20"/>
        </w:rPr>
        <w:t xml:space="preserve">Hint: Should always be </w:t>
      </w:r>
      <w:proofErr w:type="gramStart"/>
      <w:r w:rsidRPr="001F3A2C">
        <w:rPr>
          <w:rFonts w:ascii="Arial" w:hAnsi="Arial" w:cs="Arial"/>
          <w:szCs w:val="20"/>
        </w:rPr>
        <w:t>Y</w:t>
      </w:r>
      <w:proofErr w:type="gramEnd"/>
    </w:p>
    <w:p w14:paraId="3F3B7540" w14:textId="7A65257D" w:rsidR="004D51EA" w:rsidRPr="001F3A2C" w:rsidRDefault="004D51EA" w:rsidP="004D51EA">
      <w:pPr>
        <w:pStyle w:val="ListParagraph"/>
        <w:numPr>
          <w:ilvl w:val="1"/>
          <w:numId w:val="37"/>
        </w:numPr>
        <w:spacing w:before="0" w:beforeAutospacing="0" w:line="360" w:lineRule="auto"/>
        <w:rPr>
          <w:rFonts w:ascii="Arial" w:hAnsi="Arial" w:cs="Arial"/>
          <w:szCs w:val="20"/>
        </w:rPr>
      </w:pPr>
      <w:r w:rsidRPr="001F3A2C">
        <w:rPr>
          <w:rFonts w:ascii="Arial" w:hAnsi="Arial" w:cs="Arial"/>
          <w:szCs w:val="20"/>
        </w:rPr>
        <w:t xml:space="preserve">Number of </w:t>
      </w:r>
      <w:r w:rsidR="00AE4E58">
        <w:rPr>
          <w:rFonts w:ascii="Arial" w:hAnsi="Arial" w:cs="Arial"/>
          <w:szCs w:val="20"/>
        </w:rPr>
        <w:t xml:space="preserve">Source system </w:t>
      </w:r>
      <w:r w:rsidRPr="001F3A2C">
        <w:rPr>
          <w:rFonts w:ascii="Arial" w:hAnsi="Arial" w:cs="Arial"/>
          <w:szCs w:val="20"/>
        </w:rPr>
        <w:t xml:space="preserve">Matches </w:t>
      </w:r>
    </w:p>
    <w:p w14:paraId="061B01FB" w14:textId="3D6D1B8D" w:rsidR="004D51EA" w:rsidRPr="001F3A2C" w:rsidRDefault="004D51EA" w:rsidP="004D51EA">
      <w:pPr>
        <w:pStyle w:val="ListParagraph"/>
        <w:numPr>
          <w:ilvl w:val="0"/>
          <w:numId w:val="37"/>
        </w:numPr>
        <w:spacing w:before="0" w:beforeAutospacing="0" w:line="360" w:lineRule="auto"/>
        <w:ind w:left="1080" w:hanging="540"/>
        <w:rPr>
          <w:rFonts w:ascii="Arial" w:hAnsi="Arial" w:cs="Arial"/>
          <w:szCs w:val="20"/>
        </w:rPr>
      </w:pPr>
      <w:r w:rsidRPr="001F3A2C">
        <w:rPr>
          <w:rFonts w:ascii="Arial" w:hAnsi="Arial" w:cs="Arial"/>
          <w:szCs w:val="20"/>
        </w:rPr>
        <w:t xml:space="preserve">The regulatory team is very happy with the report that they have received, however they need the top 10% of the customers with the most matches as they need to prioritize which customers they need to </w:t>
      </w:r>
      <w:proofErr w:type="gramStart"/>
      <w:r w:rsidRPr="001F3A2C">
        <w:rPr>
          <w:rFonts w:ascii="Arial" w:hAnsi="Arial" w:cs="Arial"/>
          <w:szCs w:val="20"/>
        </w:rPr>
        <w:t>look into</w:t>
      </w:r>
      <w:proofErr w:type="gramEnd"/>
      <w:r w:rsidRPr="001F3A2C">
        <w:rPr>
          <w:rFonts w:ascii="Arial" w:hAnsi="Arial" w:cs="Arial"/>
          <w:szCs w:val="20"/>
        </w:rPr>
        <w:t xml:space="preserve"> first.  Create a report that only shows the top 10% of customers with the most matches. </w:t>
      </w:r>
    </w:p>
    <w:sectPr w:rsidR="004D51EA" w:rsidRPr="001F3A2C" w:rsidSect="004D51EA">
      <w:headerReference w:type="default" r:id="rId22"/>
      <w:pgSz w:w="11900" w:h="16840"/>
      <w:pgMar w:top="2160" w:right="907" w:bottom="2127" w:left="907" w:header="709" w:footer="537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EFC0CB5" w14:textId="77777777" w:rsidR="000F04E9" w:rsidRDefault="000F04E9" w:rsidP="00575826">
      <w:r>
        <w:separator/>
      </w:r>
    </w:p>
    <w:p w14:paraId="768022F0" w14:textId="77777777" w:rsidR="000F04E9" w:rsidRDefault="000F04E9" w:rsidP="00575826"/>
  </w:endnote>
  <w:endnote w:type="continuationSeparator" w:id="0">
    <w:p w14:paraId="42415B48" w14:textId="77777777" w:rsidR="000F04E9" w:rsidRDefault="000F04E9" w:rsidP="00575826">
      <w:r>
        <w:continuationSeparator/>
      </w:r>
    </w:p>
    <w:p w14:paraId="60579E3D" w14:textId="77777777" w:rsidR="000F04E9" w:rsidRDefault="000F04E9" w:rsidP="00575826"/>
  </w:endnote>
  <w:endnote w:type="continuationNotice" w:id="1">
    <w:p w14:paraId="6EE6C65F" w14:textId="77777777" w:rsidR="000F04E9" w:rsidRDefault="000F04E9">
      <w:pPr>
        <w:spacing w:after="0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  <w:font w:name="Times New Roman (Body CS)">
    <w:altName w:val="Times New Roman"/>
    <w:charset w:val="00"/>
    <w:family w:val="roman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Style w:val="PageNumber"/>
      </w:rPr>
      <w:id w:val="-953318501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67BD7453" w14:textId="77777777" w:rsidR="00F46AE8" w:rsidRDefault="00F46AE8" w:rsidP="00123BDB">
        <w:pPr>
          <w:pStyle w:val="Footer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6A247EEC" w14:textId="77777777" w:rsidR="00F46AE8" w:rsidRDefault="00F46AE8" w:rsidP="00123BDB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24EEA97" w14:textId="77777777" w:rsidR="00F46AE8" w:rsidRPr="00123BDB" w:rsidRDefault="00F46AE8" w:rsidP="00430266">
    <w:pPr>
      <w:pStyle w:val="Footer"/>
      <w:tabs>
        <w:tab w:val="right" w:pos="10065"/>
      </w:tabs>
      <w:rPr>
        <w:rStyle w:val="PageNumber"/>
        <w:color w:val="auto"/>
        <w:sz w:val="16"/>
      </w:rPr>
    </w:pPr>
    <w:r>
      <w:rPr>
        <w:noProof/>
        <w:lang w:val="en-US"/>
      </w:rPr>
      <w:drawing>
        <wp:anchor distT="0" distB="0" distL="114300" distR="114300" simplePos="0" relativeHeight="251658246" behindDoc="0" locked="0" layoutInCell="1" allowOverlap="1" wp14:anchorId="6DF049EA" wp14:editId="67900E25">
          <wp:simplePos x="0" y="0"/>
          <wp:positionH relativeFrom="margin">
            <wp:posOffset>-563245</wp:posOffset>
          </wp:positionH>
          <wp:positionV relativeFrom="paragraph">
            <wp:posOffset>-4062730</wp:posOffset>
          </wp:positionV>
          <wp:extent cx="7537450" cy="4425950"/>
          <wp:effectExtent l="0" t="0" r="6350" b="0"/>
          <wp:wrapNone/>
          <wp:docPr id="4" name="Picture 4" descr="A picture containing text&#10;&#10;Description automatically generated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Picture 4" descr="A picture containing text&#10;&#10;Description automatically generated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37450" cy="442595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6403CC">
      <w:rPr>
        <w:noProof/>
        <w:lang w:val="en-US"/>
      </w:rPr>
      <w:drawing>
        <wp:anchor distT="0" distB="0" distL="114300" distR="114300" simplePos="0" relativeHeight="251658245" behindDoc="1" locked="0" layoutInCell="1" allowOverlap="1" wp14:anchorId="3B831791" wp14:editId="1C7B98BB">
          <wp:simplePos x="0" y="0"/>
          <wp:positionH relativeFrom="page">
            <wp:posOffset>4291330</wp:posOffset>
          </wp:positionH>
          <wp:positionV relativeFrom="page">
            <wp:posOffset>7244410</wp:posOffset>
          </wp:positionV>
          <wp:extent cx="3265200" cy="2156400"/>
          <wp:effectExtent l="0" t="0" r="0" b="3175"/>
          <wp:wrapNone/>
          <wp:docPr id="3" name="Graphic 4">
            <a:extLst xmlns:a="http://schemas.openxmlformats.org/drawingml/2006/main">
              <a:ext uri="{FF2B5EF4-FFF2-40B4-BE49-F238E27FC236}">
                <a16:creationId xmlns:a16="http://schemas.microsoft.com/office/drawing/2014/main" id="{535BBDB7-BA09-8641-BC6C-3B97129673D0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Graphic 4">
                    <a:extLst>
                      <a:ext uri="{FF2B5EF4-FFF2-40B4-BE49-F238E27FC236}">
                        <a16:creationId xmlns:a16="http://schemas.microsoft.com/office/drawing/2014/main" id="{535BBDB7-BA09-8641-BC6C-3B97129673D0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2">
                    <a:alphaModFix amt="75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3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265200" cy="21564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4949CBD" w14:textId="77777777" w:rsidR="00F46AE8" w:rsidRDefault="00F46AE8" w:rsidP="00123BDB">
    <w:pPr>
      <w:pStyle w:val="Footer"/>
    </w:pPr>
    <w:r>
      <w:rPr>
        <w:noProof/>
        <w:lang w:val="en-US"/>
      </w:rPr>
      <w:drawing>
        <wp:anchor distT="0" distB="0" distL="114300" distR="114300" simplePos="0" relativeHeight="251658243" behindDoc="1" locked="0" layoutInCell="1" allowOverlap="1" wp14:anchorId="3FF5B624" wp14:editId="4C9EF801">
          <wp:simplePos x="0" y="0"/>
          <wp:positionH relativeFrom="column">
            <wp:posOffset>8176741</wp:posOffset>
          </wp:positionH>
          <wp:positionV relativeFrom="paragraph">
            <wp:posOffset>2843170</wp:posOffset>
          </wp:positionV>
          <wp:extent cx="1297354" cy="555487"/>
          <wp:effectExtent l="0" t="0" r="0" b="3810"/>
          <wp:wrapNone/>
          <wp:docPr id="31" name="Picture 3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Hollard Partner Solutions Logo CMYK-01.png"/>
                  <pic:cNvPicPr/>
                </pic:nvPicPr>
                <pic:blipFill>
                  <a:blip r:embed="rId1" cstate="screen">
                    <a:extLst>
                      <a:ext uri="{28A0092B-C50C-407E-A947-70E740481C1C}">
                        <a14:useLocalDpi xmlns:a14="http://schemas.microsoft.com/office/drawing/2010/main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297354" cy="555487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n-US"/>
      </w:rPr>
      <w:drawing>
        <wp:anchor distT="0" distB="0" distL="114300" distR="114300" simplePos="0" relativeHeight="251658242" behindDoc="1" locked="0" layoutInCell="1" allowOverlap="1" wp14:anchorId="0C437818" wp14:editId="099D0F70">
          <wp:simplePos x="0" y="0"/>
          <wp:positionH relativeFrom="column">
            <wp:posOffset>8048872</wp:posOffset>
          </wp:positionH>
          <wp:positionV relativeFrom="paragraph">
            <wp:posOffset>2995893</wp:posOffset>
          </wp:positionV>
          <wp:extent cx="1297354" cy="555487"/>
          <wp:effectExtent l="0" t="0" r="0" b="3810"/>
          <wp:wrapNone/>
          <wp:docPr id="32" name="Picture 3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Hollard Partner Solutions Logo CMYK-01.png"/>
                  <pic:cNvPicPr/>
                </pic:nvPicPr>
                <pic:blipFill>
                  <a:blip r:embed="rId1" cstate="screen">
                    <a:extLst>
                      <a:ext uri="{28A0092B-C50C-407E-A947-70E740481C1C}">
                        <a14:useLocalDpi xmlns:a14="http://schemas.microsoft.com/office/drawing/2010/main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297354" cy="555487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n-US"/>
      </w:rPr>
      <w:drawing>
        <wp:anchor distT="0" distB="0" distL="114300" distR="114300" simplePos="0" relativeHeight="251658241" behindDoc="1" locked="0" layoutInCell="1" allowOverlap="1" wp14:anchorId="546BBD3D" wp14:editId="696603B1">
          <wp:simplePos x="0" y="0"/>
          <wp:positionH relativeFrom="column">
            <wp:posOffset>6929279</wp:posOffset>
          </wp:positionH>
          <wp:positionV relativeFrom="paragraph">
            <wp:posOffset>2953861</wp:posOffset>
          </wp:positionV>
          <wp:extent cx="1297354" cy="555487"/>
          <wp:effectExtent l="0" t="0" r="0" b="3810"/>
          <wp:wrapNone/>
          <wp:docPr id="33" name="Picture 3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Hollard Partner Solutions Logo CMYK-01.png"/>
                  <pic:cNvPicPr/>
                </pic:nvPicPr>
                <pic:blipFill>
                  <a:blip r:embed="rId1" cstate="screen">
                    <a:extLst>
                      <a:ext uri="{28A0092B-C50C-407E-A947-70E740481C1C}">
                        <a14:useLocalDpi xmlns:a14="http://schemas.microsoft.com/office/drawing/2010/main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297354" cy="555487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0600CF3" w14:textId="77777777" w:rsidR="000F04E9" w:rsidRDefault="000F04E9" w:rsidP="00575826">
      <w:r>
        <w:separator/>
      </w:r>
    </w:p>
    <w:p w14:paraId="4FDD8DD5" w14:textId="77777777" w:rsidR="000F04E9" w:rsidRDefault="000F04E9" w:rsidP="00575826"/>
  </w:footnote>
  <w:footnote w:type="continuationSeparator" w:id="0">
    <w:p w14:paraId="1B527D1C" w14:textId="77777777" w:rsidR="000F04E9" w:rsidRDefault="000F04E9" w:rsidP="00575826">
      <w:r>
        <w:continuationSeparator/>
      </w:r>
    </w:p>
    <w:p w14:paraId="46965AB6" w14:textId="77777777" w:rsidR="000F04E9" w:rsidRDefault="000F04E9" w:rsidP="00575826"/>
  </w:footnote>
  <w:footnote w:type="continuationNotice" w:id="1">
    <w:p w14:paraId="01C4AFCC" w14:textId="77777777" w:rsidR="000F04E9" w:rsidRDefault="000F04E9">
      <w:pPr>
        <w:spacing w:after="0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337FD4D" w14:textId="77777777" w:rsidR="00F46AE8" w:rsidRDefault="00F46AE8">
    <w:pPr>
      <w:spacing w:after="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F4AF252" w14:textId="77777777" w:rsidR="00F46AE8" w:rsidRDefault="00F46AE8" w:rsidP="00F4792D">
    <w:pPr>
      <w:pStyle w:val="Header"/>
      <w:jc w:val="left"/>
    </w:pPr>
    <w:r>
      <w:rPr>
        <w:noProof/>
        <w:lang w:val="en-US"/>
      </w:rPr>
      <w:drawing>
        <wp:anchor distT="0" distB="0" distL="114300" distR="114300" simplePos="0" relativeHeight="251658244" behindDoc="0" locked="0" layoutInCell="1" allowOverlap="1" wp14:anchorId="1B35855A" wp14:editId="35E886B7">
          <wp:simplePos x="0" y="0"/>
          <wp:positionH relativeFrom="column">
            <wp:posOffset>4372306</wp:posOffset>
          </wp:positionH>
          <wp:positionV relativeFrom="paragraph">
            <wp:posOffset>57785</wp:posOffset>
          </wp:positionV>
          <wp:extent cx="2058608" cy="500026"/>
          <wp:effectExtent l="0" t="0" r="0" b="0"/>
          <wp:wrapNone/>
          <wp:docPr id="16" name="Picture 1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" name="Picture 16"/>
                  <pic:cNvPicPr>
                    <a:picLocks noChangeAspect="1"/>
                  </pic:cNvPicPr>
                </pic:nvPicPr>
                <pic:blipFill>
                  <a:blip r:embed="rId1" cstate="screen">
                    <a:extLst>
                      <a:ext uri="{28A0092B-C50C-407E-A947-70E740481C1C}">
                        <a14:useLocalDpi xmlns:a14="http://schemas.microsoft.com/office/drawing/2010/main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058608" cy="500026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58240" behindDoc="1" locked="0" layoutInCell="1" allowOverlap="1" wp14:anchorId="72ADDDFD" wp14:editId="3484D945">
              <wp:simplePos x="0" y="0"/>
              <wp:positionH relativeFrom="margin">
                <wp:align>center</wp:align>
              </wp:positionH>
              <wp:positionV relativeFrom="page">
                <wp:posOffset>299405</wp:posOffset>
              </wp:positionV>
              <wp:extent cx="6967220" cy="913765"/>
              <wp:effectExtent l="0" t="0" r="17780" b="13335"/>
              <wp:wrapNone/>
              <wp:docPr id="1" name="Rounded Rectangl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967220" cy="913765"/>
                      </a:xfrm>
                      <a:prstGeom prst="roundRect">
                        <a:avLst>
                          <a:gd name="adj" fmla="val 14896"/>
                        </a:avLst>
                      </a:prstGeom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oundrect w14:anchorId="08582B59" id="Rounded Rectangle 1" o:spid="_x0000_s1026" style="position:absolute;margin-left:0;margin-top:23.6pt;width:548.6pt;height:71.95pt;z-index:-25165824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page;mso-width-percent:0;mso-height-percent:0;mso-width-relative:margin;mso-height-relative:margin;v-text-anchor:middle" arcsize="9764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" fillcolor="#00263a [3204]" strokecolor="#00121c [1604]" strokeweight="1pt">
              <v:stroke joinstyle="miter"/>
              <w10:wrap anchorx="margin" anchory="page"/>
            </v:roundrect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9116E9B" w14:textId="77777777" w:rsidR="00F46AE8" w:rsidRDefault="00F46AE8">
    <w:pPr>
      <w:spacing w:after="0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20F30C4" w14:textId="77777777" w:rsidR="004D2E4B" w:rsidRDefault="004D2E4B" w:rsidP="00F4792D">
    <w:pPr>
      <w:pStyle w:val="Header"/>
      <w:jc w:val="left"/>
    </w:pPr>
    <w:r w:rsidRPr="000F35E2">
      <w:rPr>
        <w:noProof/>
        <w:color w:val="00263A" w:themeColor="accent1"/>
        <w:lang w:val="en-US"/>
      </w:rPr>
      <mc:AlternateContent>
        <mc:Choice Requires="wpg">
          <w:drawing>
            <wp:anchor distT="0" distB="0" distL="114300" distR="114300" simplePos="0" relativeHeight="251658249" behindDoc="0" locked="0" layoutInCell="1" allowOverlap="1" wp14:anchorId="6E8F15E7" wp14:editId="0248360F">
              <wp:simplePos x="0" y="0"/>
              <wp:positionH relativeFrom="page">
                <wp:posOffset>6413500</wp:posOffset>
              </wp:positionH>
              <wp:positionV relativeFrom="page">
                <wp:posOffset>238760</wp:posOffset>
              </wp:positionV>
              <wp:extent cx="4214495" cy="1098884"/>
              <wp:effectExtent l="0" t="0" r="0" b="0"/>
              <wp:wrapNone/>
              <wp:docPr id="29" name="Group 2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4214495" cy="1098884"/>
                        <a:chOff x="0" y="-24400"/>
                        <a:chExt cx="4214553" cy="1099145"/>
                      </a:xfrm>
                    </wpg:grpSpPr>
                    <wps:wsp>
                      <wps:cNvPr id="30" name="TextBox 21"/>
                      <wps:cNvSpPr txBox="1"/>
                      <wps:spPr>
                        <a:xfrm flipV="1">
                          <a:off x="0" y="825696"/>
                          <a:ext cx="4214553" cy="249049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3EB6B235" w14:textId="77777777" w:rsidR="004D2E4B" w:rsidRPr="007F5675" w:rsidRDefault="004D2E4B" w:rsidP="00560152">
                            <w:pPr>
                              <w:pStyle w:val="CoverLogoTagline"/>
                            </w:pP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34" name="Picture 34"/>
                        <pic:cNvPicPr>
                          <a:picLocks noChangeAspect="1"/>
                        </pic:cNvPicPr>
                      </pic:nvPicPr>
                      <pic:blipFill>
                        <a:blip r:embed="rId1" cstate="screen">
                          <a:extLst>
                            <a:ext uri="{28A0092B-C50C-407E-A947-70E740481C1C}">
                              <a14:useLocalDpi xmlns:a14="http://schemas.microsoft.com/office/drawing/2010/main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1460520" y="-24400"/>
                          <a:ext cx="2489240" cy="604789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6E8F15E7" id="Group 29" o:spid="_x0000_s1032" style="position:absolute;margin-left:505pt;margin-top:18.8pt;width:331.85pt;height:86.55pt;z-index:251658249;mso-position-horizontal-relative:page;mso-position-vertical-relative:page;mso-height-relative:margin" coordorigin=",-244" coordsize="42145,1099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"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Box 21" o:spid="_x0000_s1033" type="#_x0000_t202" style="position:absolute;top:8256;width:42145;height:2491;flip:y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" filled="f" stroked="f">
                <v:textbox>
                  <w:txbxContent>
                    <w:p w14:paraId="3EB6B235" w14:textId="77777777" w:rsidR="004D2E4B" w:rsidRPr="007F5675" w:rsidRDefault="004D2E4B" w:rsidP="00560152">
                      <w:pPr>
                        <w:pStyle w:val="CoverLogoTagline"/>
                      </w:pPr>
                    </w:p>
                  </w:txbxContent>
                </v:textbox>
              </v:shape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34" o:spid="_x0000_s1034" type="#_x0000_t75" style="position:absolute;left:14605;top:-244;width:24892;height:60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">
                <v:imagedata r:id="rId2" o:title=""/>
              </v:shape>
              <w10:wrap anchorx="page" anchory="page"/>
            </v:group>
          </w:pict>
        </mc:Fallback>
      </mc:AlternateContent>
    </w: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58247" behindDoc="1" locked="0" layoutInCell="1" allowOverlap="1" wp14:anchorId="274E951F" wp14:editId="0CBB9E88">
              <wp:simplePos x="0" y="0"/>
              <wp:positionH relativeFrom="page">
                <wp:align>left</wp:align>
              </wp:positionH>
              <wp:positionV relativeFrom="page">
                <wp:posOffset>-25400</wp:posOffset>
              </wp:positionV>
              <wp:extent cx="11239500" cy="1236980"/>
              <wp:effectExtent l="0" t="0" r="19050" b="20320"/>
              <wp:wrapNone/>
              <wp:docPr id="35" name="Rounded Rectangle 3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1239500" cy="1236980"/>
                      </a:xfrm>
                      <a:prstGeom prst="roundRect">
                        <a:avLst>
                          <a:gd name="adj" fmla="val 0"/>
                        </a:avLst>
                      </a:prstGeom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oundrect w14:anchorId="7DC6F4D5" id="Rounded Rectangle 35" o:spid="_x0000_s1026" style="position:absolute;margin-left:0;margin-top:-2pt;width:885pt;height:97.4pt;z-index:-251658233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page;mso-width-percent:0;mso-height-percent:0;mso-width-relative:margin;mso-height-relative:margin;v-text-anchor:middle" arcsize="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" fillcolor="#00263a [3204]" strokecolor="#00121c [1604]" strokeweight="1pt">
              <v:stroke joinstyle="miter"/>
              <w10:wrap anchorx="page" anchory="page"/>
            </v:roundrect>
          </w:pict>
        </mc:Fallback>
      </mc:AlternateContent>
    </w:r>
    <w:r w:rsidRPr="007F5675">
      <w:rPr>
        <w:noProof/>
        <w:lang w:val="en-US"/>
      </w:rPr>
      <w:drawing>
        <wp:anchor distT="0" distB="0" distL="114300" distR="114300" simplePos="0" relativeHeight="251658248" behindDoc="0" locked="0" layoutInCell="1" allowOverlap="1" wp14:anchorId="14BD90D7" wp14:editId="476A3BE1">
          <wp:simplePos x="0" y="0"/>
          <wp:positionH relativeFrom="column">
            <wp:posOffset>-591712</wp:posOffset>
          </wp:positionH>
          <wp:positionV relativeFrom="paragraph">
            <wp:posOffset>-473864</wp:posOffset>
          </wp:positionV>
          <wp:extent cx="3002683" cy="1742089"/>
          <wp:effectExtent l="0" t="0" r="0" b="0"/>
          <wp:wrapNone/>
          <wp:docPr id="46" name="Picture 13" descr="A close up of a logo&#10;&#10;Description automatically generated">
            <a:extLst xmlns:a="http://schemas.openxmlformats.org/drawingml/2006/main">
              <a:ext uri="{FF2B5EF4-FFF2-40B4-BE49-F238E27FC236}">
                <a16:creationId xmlns:a16="http://schemas.microsoft.com/office/drawing/2014/main" id="{0FC2E2B2-4C19-C642-AA9C-DC46EF26A7BB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" name="Picture 13">
                    <a:extLst>
                      <a:ext uri="{FF2B5EF4-FFF2-40B4-BE49-F238E27FC236}">
                        <a16:creationId xmlns:a16="http://schemas.microsoft.com/office/drawing/2014/main" id="{0FC2E2B2-4C19-C642-AA9C-DC46EF26A7BB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3" cstate="screen">
                    <a:extLst>
                      <a:ext uri="{28A0092B-C50C-407E-A947-70E740481C1C}">
                        <a14:useLocalDpi xmlns:a14="http://schemas.microsoft.com/office/drawing/2010/main"/>
                      </a:ext>
                    </a:extLst>
                  </a:blip>
                  <a:stretch>
                    <a:fillRect/>
                  </a:stretch>
                </pic:blipFill>
                <pic:spPr>
                  <a:xfrm flipH="1">
                    <a:off x="0" y="0"/>
                    <a:ext cx="3018926" cy="1751513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7C"/>
    <w:multiLevelType w:val="singleLevel"/>
    <w:tmpl w:val="2DD477E2"/>
    <w:lvl w:ilvl="0">
      <w:start w:val="1"/>
      <w:numFmt w:val="decimal"/>
      <w:pStyle w:val="ListNumber5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C5B8A6CC"/>
    <w:lvl w:ilvl="0">
      <w:start w:val="1"/>
      <w:numFmt w:val="decimal"/>
      <w:pStyle w:val="ListNumber4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C4DCAE90"/>
    <w:lvl w:ilvl="0">
      <w:start w:val="1"/>
      <w:numFmt w:val="decimal"/>
      <w:pStyle w:val="ListNumber3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058916EE"/>
    <w:multiLevelType w:val="hybridMultilevel"/>
    <w:tmpl w:val="32507502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7EE5AB1"/>
    <w:multiLevelType w:val="hybridMultilevel"/>
    <w:tmpl w:val="9790F528"/>
    <w:lvl w:ilvl="0" w:tplc="98020112">
      <w:start w:val="1"/>
      <w:numFmt w:val="bullet"/>
      <w:pStyle w:val="Bullet"/>
      <w:lvlText w:val=""/>
      <w:lvlJc w:val="left"/>
      <w:pPr>
        <w:tabs>
          <w:tab w:val="num" w:pos="558"/>
        </w:tabs>
        <w:ind w:left="558" w:hanging="360"/>
      </w:pPr>
      <w:rPr>
        <w:rFonts w:ascii="Symbol" w:hAnsi="Symbol" w:hint="default"/>
        <w:color w:val="auto"/>
      </w:rPr>
    </w:lvl>
    <w:lvl w:ilvl="1" w:tplc="04090003">
      <w:start w:val="1"/>
      <w:numFmt w:val="bullet"/>
      <w:lvlText w:val="o"/>
      <w:lvlJc w:val="left"/>
      <w:pPr>
        <w:tabs>
          <w:tab w:val="num" w:pos="1278"/>
        </w:tabs>
        <w:ind w:left="1278" w:hanging="360"/>
      </w:pPr>
      <w:rPr>
        <w:rFonts w:ascii="Courier New" w:hAnsi="Courier New" w:cs="Courier New" w:hint="default"/>
      </w:rPr>
    </w:lvl>
    <w:lvl w:ilvl="2" w:tplc="0409001B">
      <w:start w:val="1"/>
      <w:numFmt w:val="lowerRoman"/>
      <w:lvlText w:val="%3."/>
      <w:lvlJc w:val="right"/>
      <w:pPr>
        <w:tabs>
          <w:tab w:val="num" w:pos="1998"/>
        </w:tabs>
        <w:ind w:left="1998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718"/>
        </w:tabs>
        <w:ind w:left="2718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438"/>
        </w:tabs>
        <w:ind w:left="3438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158"/>
        </w:tabs>
        <w:ind w:left="4158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878"/>
        </w:tabs>
        <w:ind w:left="4878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598"/>
        </w:tabs>
        <w:ind w:left="5598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318"/>
        </w:tabs>
        <w:ind w:left="6318" w:hanging="180"/>
      </w:pPr>
    </w:lvl>
  </w:abstractNum>
  <w:abstractNum w:abstractNumId="5" w15:restartNumberingAfterBreak="0">
    <w:nsid w:val="08845B31"/>
    <w:multiLevelType w:val="hybridMultilevel"/>
    <w:tmpl w:val="7C60F194"/>
    <w:lvl w:ilvl="0" w:tplc="04090001">
      <w:start w:val="1"/>
      <w:numFmt w:val="bullet"/>
      <w:lvlText w:val=""/>
      <w:lvlJc w:val="left"/>
      <w:pPr>
        <w:ind w:left="171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4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70" w:hanging="360"/>
      </w:pPr>
      <w:rPr>
        <w:rFonts w:ascii="Wingdings" w:hAnsi="Wingdings" w:hint="default"/>
      </w:rPr>
    </w:lvl>
  </w:abstractNum>
  <w:abstractNum w:abstractNumId="6" w15:restartNumberingAfterBreak="0">
    <w:nsid w:val="099A1793"/>
    <w:multiLevelType w:val="hybridMultilevel"/>
    <w:tmpl w:val="F6EAF5FE"/>
    <w:lvl w:ilvl="0" w:tplc="D2D4AE5A">
      <w:start w:val="1"/>
      <w:numFmt w:val="decimal"/>
      <w:pStyle w:val="ListNumber"/>
      <w:lvlText w:val="%1."/>
      <w:lvlJc w:val="left"/>
      <w:pPr>
        <w:tabs>
          <w:tab w:val="num" w:pos="170"/>
        </w:tabs>
        <w:ind w:left="340" w:hanging="339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D716245"/>
    <w:multiLevelType w:val="hybridMultilevel"/>
    <w:tmpl w:val="83FCEE6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EF749F1"/>
    <w:multiLevelType w:val="multilevel"/>
    <w:tmpl w:val="299A6414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9" w15:restartNumberingAfterBreak="0">
    <w:nsid w:val="12D4788C"/>
    <w:multiLevelType w:val="multilevel"/>
    <w:tmpl w:val="A9D25B6C"/>
    <w:lvl w:ilvl="0">
      <w:start w:val="1"/>
      <w:numFmt w:val="decimal"/>
      <w:pStyle w:val="Heading1Numbers"/>
      <w:lvlText w:val="%1."/>
      <w:lvlJc w:val="left"/>
      <w:pPr>
        <w:ind w:left="360" w:hanging="360"/>
      </w:pPr>
    </w:lvl>
    <w:lvl w:ilvl="1">
      <w:start w:val="1"/>
      <w:numFmt w:val="decimal"/>
      <w:pStyle w:val="Heading2Numbers"/>
      <w:lvlText w:val="%1.%2."/>
      <w:lvlJc w:val="left"/>
      <w:pPr>
        <w:ind w:left="792" w:hanging="432"/>
      </w:pPr>
    </w:lvl>
    <w:lvl w:ilvl="2">
      <w:start w:val="1"/>
      <w:numFmt w:val="decimal"/>
      <w:pStyle w:val="Heading3Number"/>
      <w:lvlText w:val="%1.%2.%3."/>
      <w:lvlJc w:val="left"/>
      <w:pPr>
        <w:ind w:left="1224" w:hanging="504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pStyle w:val="Heading4Number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147E4CDF"/>
    <w:multiLevelType w:val="hybridMultilevel"/>
    <w:tmpl w:val="8522FA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7181CDE"/>
    <w:multiLevelType w:val="hybridMultilevel"/>
    <w:tmpl w:val="6E58ABD6"/>
    <w:lvl w:ilvl="0" w:tplc="040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2" w15:restartNumberingAfterBreak="0">
    <w:nsid w:val="18A65E5F"/>
    <w:multiLevelType w:val="hybridMultilevel"/>
    <w:tmpl w:val="3B8AA398"/>
    <w:lvl w:ilvl="0" w:tplc="FFFFFFFF">
      <w:start w:val="1"/>
      <w:numFmt w:val="bullet"/>
      <w:pStyle w:val="ListBulletIndent1"/>
      <w:lvlText w:val=""/>
      <w:lvlJc w:val="left"/>
      <w:pPr>
        <w:ind w:left="1607" w:hanging="360"/>
      </w:pPr>
      <w:rPr>
        <w:rFonts w:ascii="Symbol" w:hAnsi="Symbol" w:hint="default"/>
        <w:color w:val="auto"/>
        <w:sz w:val="16"/>
      </w:rPr>
    </w:lvl>
    <w:lvl w:ilvl="1" w:tplc="040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13" w15:restartNumberingAfterBreak="0">
    <w:nsid w:val="1BEC582F"/>
    <w:multiLevelType w:val="hybridMultilevel"/>
    <w:tmpl w:val="99C82F9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D324945"/>
    <w:multiLevelType w:val="hybridMultilevel"/>
    <w:tmpl w:val="C66CBF2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7872692"/>
    <w:multiLevelType w:val="hybridMultilevel"/>
    <w:tmpl w:val="95B24348"/>
    <w:lvl w:ilvl="0" w:tplc="04090001">
      <w:start w:val="1"/>
      <w:numFmt w:val="bullet"/>
      <w:lvlText w:val=""/>
      <w:lvlJc w:val="left"/>
      <w:pPr>
        <w:ind w:left="99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7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50" w:hanging="360"/>
      </w:pPr>
      <w:rPr>
        <w:rFonts w:ascii="Wingdings" w:hAnsi="Wingdings" w:hint="default"/>
      </w:rPr>
    </w:lvl>
  </w:abstractNum>
  <w:abstractNum w:abstractNumId="16" w15:restartNumberingAfterBreak="0">
    <w:nsid w:val="29F671F9"/>
    <w:multiLevelType w:val="hybridMultilevel"/>
    <w:tmpl w:val="45A2DBC6"/>
    <w:lvl w:ilvl="0" w:tplc="B8AC3D10">
      <w:start w:val="1"/>
      <w:numFmt w:val="decimal"/>
      <w:pStyle w:val="ListNumber2"/>
      <w:lvlText w:val="%1."/>
      <w:lvlJc w:val="left"/>
      <w:pPr>
        <w:ind w:left="2194" w:hanging="360"/>
      </w:pPr>
    </w:lvl>
    <w:lvl w:ilvl="1" w:tplc="08090019" w:tentative="1">
      <w:start w:val="1"/>
      <w:numFmt w:val="lowerLetter"/>
      <w:lvlText w:val="%2."/>
      <w:lvlJc w:val="left"/>
      <w:pPr>
        <w:ind w:left="2914" w:hanging="360"/>
      </w:pPr>
    </w:lvl>
    <w:lvl w:ilvl="2" w:tplc="0809001B" w:tentative="1">
      <w:start w:val="1"/>
      <w:numFmt w:val="lowerRoman"/>
      <w:lvlText w:val="%3."/>
      <w:lvlJc w:val="right"/>
      <w:pPr>
        <w:ind w:left="3634" w:hanging="180"/>
      </w:pPr>
    </w:lvl>
    <w:lvl w:ilvl="3" w:tplc="0809000F" w:tentative="1">
      <w:start w:val="1"/>
      <w:numFmt w:val="decimal"/>
      <w:lvlText w:val="%4."/>
      <w:lvlJc w:val="left"/>
      <w:pPr>
        <w:ind w:left="4354" w:hanging="360"/>
      </w:pPr>
    </w:lvl>
    <w:lvl w:ilvl="4" w:tplc="08090019" w:tentative="1">
      <w:start w:val="1"/>
      <w:numFmt w:val="lowerLetter"/>
      <w:lvlText w:val="%5."/>
      <w:lvlJc w:val="left"/>
      <w:pPr>
        <w:ind w:left="5074" w:hanging="360"/>
      </w:pPr>
    </w:lvl>
    <w:lvl w:ilvl="5" w:tplc="0809001B" w:tentative="1">
      <w:start w:val="1"/>
      <w:numFmt w:val="lowerRoman"/>
      <w:lvlText w:val="%6."/>
      <w:lvlJc w:val="right"/>
      <w:pPr>
        <w:ind w:left="5794" w:hanging="180"/>
      </w:pPr>
    </w:lvl>
    <w:lvl w:ilvl="6" w:tplc="0809000F" w:tentative="1">
      <w:start w:val="1"/>
      <w:numFmt w:val="decimal"/>
      <w:lvlText w:val="%7."/>
      <w:lvlJc w:val="left"/>
      <w:pPr>
        <w:ind w:left="6514" w:hanging="360"/>
      </w:pPr>
    </w:lvl>
    <w:lvl w:ilvl="7" w:tplc="08090019" w:tentative="1">
      <w:start w:val="1"/>
      <w:numFmt w:val="lowerLetter"/>
      <w:lvlText w:val="%8."/>
      <w:lvlJc w:val="left"/>
      <w:pPr>
        <w:ind w:left="7234" w:hanging="360"/>
      </w:pPr>
    </w:lvl>
    <w:lvl w:ilvl="8" w:tplc="0809001B" w:tentative="1">
      <w:start w:val="1"/>
      <w:numFmt w:val="lowerRoman"/>
      <w:lvlText w:val="%9."/>
      <w:lvlJc w:val="right"/>
      <w:pPr>
        <w:ind w:left="7954" w:hanging="180"/>
      </w:pPr>
    </w:lvl>
  </w:abstractNum>
  <w:abstractNum w:abstractNumId="17" w15:restartNumberingAfterBreak="0">
    <w:nsid w:val="2A8E4E32"/>
    <w:multiLevelType w:val="hybridMultilevel"/>
    <w:tmpl w:val="74A0BF50"/>
    <w:lvl w:ilvl="0" w:tplc="E6062E80">
      <w:numFmt w:val="bullet"/>
      <w:pStyle w:val="ListBulletIndent0"/>
      <w:lvlText w:val=""/>
      <w:lvlJc w:val="left"/>
      <w:pPr>
        <w:ind w:left="928" w:hanging="360"/>
      </w:pPr>
      <w:rPr>
        <w:rFonts w:ascii="Symbol" w:eastAsiaTheme="minorHAnsi" w:hAnsi="Symbol" w:hint="default"/>
        <w:color w:val="auto"/>
        <w:sz w:val="16"/>
        <w:szCs w:val="16"/>
      </w:rPr>
    </w:lvl>
    <w:lvl w:ilvl="1" w:tplc="04090003">
      <w:start w:val="1"/>
      <w:numFmt w:val="bullet"/>
      <w:lvlText w:val="o"/>
      <w:lvlJc w:val="left"/>
      <w:pPr>
        <w:ind w:left="223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5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7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9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1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3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5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75" w:hanging="360"/>
      </w:pPr>
      <w:rPr>
        <w:rFonts w:ascii="Wingdings" w:hAnsi="Wingdings" w:hint="default"/>
      </w:rPr>
    </w:lvl>
  </w:abstractNum>
  <w:abstractNum w:abstractNumId="18" w15:restartNumberingAfterBreak="0">
    <w:nsid w:val="2F244268"/>
    <w:multiLevelType w:val="hybridMultilevel"/>
    <w:tmpl w:val="321E0B38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2E06F5A"/>
    <w:multiLevelType w:val="multilevel"/>
    <w:tmpl w:val="B8226CD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56" w:hanging="63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1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278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344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77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36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262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328" w:hanging="1440"/>
      </w:pPr>
      <w:rPr>
        <w:rFonts w:hint="default"/>
      </w:rPr>
    </w:lvl>
  </w:abstractNum>
  <w:abstractNum w:abstractNumId="20" w15:restartNumberingAfterBreak="0">
    <w:nsid w:val="36354D56"/>
    <w:multiLevelType w:val="hybridMultilevel"/>
    <w:tmpl w:val="6E5891F4"/>
    <w:lvl w:ilvl="0" w:tplc="01F20620">
      <w:start w:val="1"/>
      <w:numFmt w:val="decimal"/>
      <w:pStyle w:val="nonsolicitation"/>
      <w:lvlText w:val="4.%1"/>
      <w:lvlJc w:val="left"/>
      <w:pPr>
        <w:ind w:left="72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 w:tplc="1C090019">
      <w:start w:val="1"/>
      <w:numFmt w:val="lowerLetter"/>
      <w:lvlText w:val="%2."/>
      <w:lvlJc w:val="left"/>
      <w:pPr>
        <w:ind w:left="1440" w:hanging="360"/>
      </w:pPr>
    </w:lvl>
    <w:lvl w:ilvl="2" w:tplc="1C09001B">
      <w:start w:val="1"/>
      <w:numFmt w:val="lowerRoman"/>
      <w:lvlText w:val="%3."/>
      <w:lvlJc w:val="right"/>
      <w:pPr>
        <w:ind w:left="2160" w:hanging="180"/>
      </w:pPr>
    </w:lvl>
    <w:lvl w:ilvl="3" w:tplc="1C09000F" w:tentative="1">
      <w:start w:val="1"/>
      <w:numFmt w:val="decimal"/>
      <w:lvlText w:val="%4."/>
      <w:lvlJc w:val="left"/>
      <w:pPr>
        <w:ind w:left="2880" w:hanging="360"/>
      </w:pPr>
    </w:lvl>
    <w:lvl w:ilvl="4" w:tplc="1C090019" w:tentative="1">
      <w:start w:val="1"/>
      <w:numFmt w:val="lowerLetter"/>
      <w:lvlText w:val="%5."/>
      <w:lvlJc w:val="left"/>
      <w:pPr>
        <w:ind w:left="3600" w:hanging="360"/>
      </w:pPr>
    </w:lvl>
    <w:lvl w:ilvl="5" w:tplc="1C09001B" w:tentative="1">
      <w:start w:val="1"/>
      <w:numFmt w:val="lowerRoman"/>
      <w:lvlText w:val="%6."/>
      <w:lvlJc w:val="right"/>
      <w:pPr>
        <w:ind w:left="4320" w:hanging="180"/>
      </w:pPr>
    </w:lvl>
    <w:lvl w:ilvl="6" w:tplc="1C09000F" w:tentative="1">
      <w:start w:val="1"/>
      <w:numFmt w:val="decimal"/>
      <w:lvlText w:val="%7."/>
      <w:lvlJc w:val="left"/>
      <w:pPr>
        <w:ind w:left="5040" w:hanging="360"/>
      </w:pPr>
    </w:lvl>
    <w:lvl w:ilvl="7" w:tplc="1C090019" w:tentative="1">
      <w:start w:val="1"/>
      <w:numFmt w:val="lowerLetter"/>
      <w:lvlText w:val="%8."/>
      <w:lvlJc w:val="left"/>
      <w:pPr>
        <w:ind w:left="5760" w:hanging="360"/>
      </w:pPr>
    </w:lvl>
    <w:lvl w:ilvl="8" w:tplc="1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6774489"/>
    <w:multiLevelType w:val="hybridMultilevel"/>
    <w:tmpl w:val="0F28DB90"/>
    <w:lvl w:ilvl="0" w:tplc="36C8FB94">
      <w:start w:val="1"/>
      <w:numFmt w:val="decimal"/>
      <w:pStyle w:val="Style1"/>
      <w:lvlText w:val="4.%1.1"/>
      <w:lvlJc w:val="left"/>
      <w:pPr>
        <w:ind w:left="108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 w:tplc="1C090019" w:tentative="1">
      <w:start w:val="1"/>
      <w:numFmt w:val="lowerLetter"/>
      <w:lvlText w:val="%2."/>
      <w:lvlJc w:val="left"/>
      <w:pPr>
        <w:ind w:left="1800" w:hanging="360"/>
      </w:pPr>
    </w:lvl>
    <w:lvl w:ilvl="2" w:tplc="1C09001B" w:tentative="1">
      <w:start w:val="1"/>
      <w:numFmt w:val="lowerRoman"/>
      <w:lvlText w:val="%3."/>
      <w:lvlJc w:val="right"/>
      <w:pPr>
        <w:ind w:left="2520" w:hanging="180"/>
      </w:pPr>
    </w:lvl>
    <w:lvl w:ilvl="3" w:tplc="1C09000F" w:tentative="1">
      <w:start w:val="1"/>
      <w:numFmt w:val="decimal"/>
      <w:lvlText w:val="%4."/>
      <w:lvlJc w:val="left"/>
      <w:pPr>
        <w:ind w:left="3240" w:hanging="360"/>
      </w:pPr>
    </w:lvl>
    <w:lvl w:ilvl="4" w:tplc="1C090019" w:tentative="1">
      <w:start w:val="1"/>
      <w:numFmt w:val="lowerLetter"/>
      <w:lvlText w:val="%5."/>
      <w:lvlJc w:val="left"/>
      <w:pPr>
        <w:ind w:left="3960" w:hanging="360"/>
      </w:pPr>
    </w:lvl>
    <w:lvl w:ilvl="5" w:tplc="1C09001B" w:tentative="1">
      <w:start w:val="1"/>
      <w:numFmt w:val="lowerRoman"/>
      <w:lvlText w:val="%6."/>
      <w:lvlJc w:val="right"/>
      <w:pPr>
        <w:ind w:left="4680" w:hanging="180"/>
      </w:pPr>
    </w:lvl>
    <w:lvl w:ilvl="6" w:tplc="1C09000F" w:tentative="1">
      <w:start w:val="1"/>
      <w:numFmt w:val="decimal"/>
      <w:lvlText w:val="%7."/>
      <w:lvlJc w:val="left"/>
      <w:pPr>
        <w:ind w:left="5400" w:hanging="360"/>
      </w:pPr>
    </w:lvl>
    <w:lvl w:ilvl="7" w:tplc="1C090019" w:tentative="1">
      <w:start w:val="1"/>
      <w:numFmt w:val="lowerLetter"/>
      <w:lvlText w:val="%8."/>
      <w:lvlJc w:val="left"/>
      <w:pPr>
        <w:ind w:left="6120" w:hanging="360"/>
      </w:pPr>
    </w:lvl>
    <w:lvl w:ilvl="8" w:tplc="1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379C2D2B"/>
    <w:multiLevelType w:val="hybridMultilevel"/>
    <w:tmpl w:val="4CE677EC"/>
    <w:lvl w:ilvl="0" w:tplc="CFB6EE22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8FE2712"/>
    <w:multiLevelType w:val="hybridMultilevel"/>
    <w:tmpl w:val="2F285B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D4C5499"/>
    <w:multiLevelType w:val="hybridMultilevel"/>
    <w:tmpl w:val="6B86795A"/>
    <w:lvl w:ilvl="0" w:tplc="04090001">
      <w:start w:val="1"/>
      <w:numFmt w:val="bullet"/>
      <w:lvlText w:val=""/>
      <w:lvlJc w:val="left"/>
      <w:pPr>
        <w:ind w:left="12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25" w15:restartNumberingAfterBreak="0">
    <w:nsid w:val="3D907598"/>
    <w:multiLevelType w:val="hybridMultilevel"/>
    <w:tmpl w:val="49884FC4"/>
    <w:lvl w:ilvl="0" w:tplc="04090001">
      <w:start w:val="1"/>
      <w:numFmt w:val="bullet"/>
      <w:lvlText w:val=""/>
      <w:lvlJc w:val="left"/>
      <w:pPr>
        <w:ind w:left="12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26" w15:restartNumberingAfterBreak="0">
    <w:nsid w:val="40955F84"/>
    <w:multiLevelType w:val="hybridMultilevel"/>
    <w:tmpl w:val="59822740"/>
    <w:lvl w:ilvl="0" w:tplc="4C2CADD2">
      <w:start w:val="1"/>
      <w:numFmt w:val="bullet"/>
      <w:pStyle w:val="ListBulletIndent3"/>
      <w:lvlText w:val=""/>
      <w:lvlJc w:val="left"/>
      <w:pPr>
        <w:ind w:left="225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97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9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41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13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85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57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9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011" w:hanging="360"/>
      </w:pPr>
      <w:rPr>
        <w:rFonts w:ascii="Wingdings" w:hAnsi="Wingdings" w:hint="default"/>
      </w:rPr>
    </w:lvl>
  </w:abstractNum>
  <w:abstractNum w:abstractNumId="27" w15:restartNumberingAfterBreak="0">
    <w:nsid w:val="414535BD"/>
    <w:multiLevelType w:val="hybridMultilevel"/>
    <w:tmpl w:val="23888624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AAEA7A62">
      <w:start w:val="1"/>
      <w:numFmt w:val="bullet"/>
      <w:pStyle w:val="bullet31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8" w15:restartNumberingAfterBreak="0">
    <w:nsid w:val="4EE27FA3"/>
    <w:multiLevelType w:val="hybridMultilevel"/>
    <w:tmpl w:val="A45624EA"/>
    <w:lvl w:ilvl="0" w:tplc="04090001">
      <w:start w:val="1"/>
      <w:numFmt w:val="bullet"/>
      <w:lvlText w:val=""/>
      <w:lvlJc w:val="left"/>
      <w:pPr>
        <w:ind w:left="115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10" w:hanging="360"/>
      </w:pPr>
      <w:rPr>
        <w:rFonts w:ascii="Wingdings" w:hAnsi="Wingdings" w:hint="default"/>
      </w:rPr>
    </w:lvl>
  </w:abstractNum>
  <w:abstractNum w:abstractNumId="29" w15:restartNumberingAfterBreak="0">
    <w:nsid w:val="5131138F"/>
    <w:multiLevelType w:val="hybridMultilevel"/>
    <w:tmpl w:val="756C5382"/>
    <w:lvl w:ilvl="0" w:tplc="37869EFC">
      <w:start w:val="1"/>
      <w:numFmt w:val="lowerLetter"/>
      <w:pStyle w:val="ListAlphabeticalIndent2"/>
      <w:lvlText w:val="%1)"/>
      <w:lvlJc w:val="left"/>
      <w:pPr>
        <w:tabs>
          <w:tab w:val="num" w:pos="1758"/>
        </w:tabs>
        <w:ind w:left="1588" w:hanging="341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687" w:hanging="360"/>
      </w:pPr>
    </w:lvl>
    <w:lvl w:ilvl="2" w:tplc="0409001B" w:tentative="1">
      <w:start w:val="1"/>
      <w:numFmt w:val="lowerRoman"/>
      <w:lvlText w:val="%3."/>
      <w:lvlJc w:val="right"/>
      <w:pPr>
        <w:ind w:left="3407" w:hanging="180"/>
      </w:pPr>
    </w:lvl>
    <w:lvl w:ilvl="3" w:tplc="0409000F" w:tentative="1">
      <w:start w:val="1"/>
      <w:numFmt w:val="decimal"/>
      <w:lvlText w:val="%4."/>
      <w:lvlJc w:val="left"/>
      <w:pPr>
        <w:ind w:left="4127" w:hanging="360"/>
      </w:pPr>
    </w:lvl>
    <w:lvl w:ilvl="4" w:tplc="04090019" w:tentative="1">
      <w:start w:val="1"/>
      <w:numFmt w:val="lowerLetter"/>
      <w:lvlText w:val="%5."/>
      <w:lvlJc w:val="left"/>
      <w:pPr>
        <w:ind w:left="4847" w:hanging="360"/>
      </w:pPr>
    </w:lvl>
    <w:lvl w:ilvl="5" w:tplc="0409001B" w:tentative="1">
      <w:start w:val="1"/>
      <w:numFmt w:val="lowerRoman"/>
      <w:lvlText w:val="%6."/>
      <w:lvlJc w:val="right"/>
      <w:pPr>
        <w:ind w:left="5567" w:hanging="180"/>
      </w:pPr>
    </w:lvl>
    <w:lvl w:ilvl="6" w:tplc="0409000F" w:tentative="1">
      <w:start w:val="1"/>
      <w:numFmt w:val="decimal"/>
      <w:lvlText w:val="%7."/>
      <w:lvlJc w:val="left"/>
      <w:pPr>
        <w:ind w:left="6287" w:hanging="360"/>
      </w:pPr>
    </w:lvl>
    <w:lvl w:ilvl="7" w:tplc="04090019" w:tentative="1">
      <w:start w:val="1"/>
      <w:numFmt w:val="lowerLetter"/>
      <w:lvlText w:val="%8."/>
      <w:lvlJc w:val="left"/>
      <w:pPr>
        <w:ind w:left="7007" w:hanging="360"/>
      </w:pPr>
    </w:lvl>
    <w:lvl w:ilvl="8" w:tplc="0409001B" w:tentative="1">
      <w:start w:val="1"/>
      <w:numFmt w:val="lowerRoman"/>
      <w:lvlText w:val="%9."/>
      <w:lvlJc w:val="right"/>
      <w:pPr>
        <w:ind w:left="7727" w:hanging="180"/>
      </w:pPr>
    </w:lvl>
  </w:abstractNum>
  <w:abstractNum w:abstractNumId="30" w15:restartNumberingAfterBreak="0">
    <w:nsid w:val="51AA1D33"/>
    <w:multiLevelType w:val="hybridMultilevel"/>
    <w:tmpl w:val="3CFC21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3C31B0A"/>
    <w:multiLevelType w:val="hybridMultilevel"/>
    <w:tmpl w:val="615C9E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82831B8"/>
    <w:multiLevelType w:val="hybridMultilevel"/>
    <w:tmpl w:val="E67CA272"/>
    <w:lvl w:ilvl="0" w:tplc="04090001">
      <w:start w:val="1"/>
      <w:numFmt w:val="bullet"/>
      <w:lvlText w:val=""/>
      <w:lvlJc w:val="left"/>
      <w:pPr>
        <w:ind w:left="115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10" w:hanging="360"/>
      </w:pPr>
      <w:rPr>
        <w:rFonts w:ascii="Wingdings" w:hAnsi="Wingdings" w:hint="default"/>
      </w:rPr>
    </w:lvl>
  </w:abstractNum>
  <w:abstractNum w:abstractNumId="33" w15:restartNumberingAfterBreak="0">
    <w:nsid w:val="5BA75515"/>
    <w:multiLevelType w:val="hybridMultilevel"/>
    <w:tmpl w:val="99B8C7C8"/>
    <w:lvl w:ilvl="0" w:tplc="04090001">
      <w:start w:val="1"/>
      <w:numFmt w:val="bullet"/>
      <w:lvlText w:val=""/>
      <w:lvlJc w:val="left"/>
      <w:pPr>
        <w:ind w:left="12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34" w15:restartNumberingAfterBreak="0">
    <w:nsid w:val="5C4B05E8"/>
    <w:multiLevelType w:val="hybridMultilevel"/>
    <w:tmpl w:val="818A08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C700E66"/>
    <w:multiLevelType w:val="hybridMultilevel"/>
    <w:tmpl w:val="2E06EE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64E79DC"/>
    <w:multiLevelType w:val="hybridMultilevel"/>
    <w:tmpl w:val="A8BA85CC"/>
    <w:lvl w:ilvl="0" w:tplc="8864FDDC">
      <w:numFmt w:val="bullet"/>
      <w:pStyle w:val="ListBulletIndent2"/>
      <w:lvlText w:val="-"/>
      <w:lvlJc w:val="left"/>
      <w:pPr>
        <w:ind w:left="1154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B4D2DEC"/>
    <w:multiLevelType w:val="hybridMultilevel"/>
    <w:tmpl w:val="05F0116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BA3172B"/>
    <w:multiLevelType w:val="multilevel"/>
    <w:tmpl w:val="E74A8064"/>
    <w:lvl w:ilvl="0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>
      <w:start w:val="2"/>
      <w:numFmt w:val="decimal"/>
      <w:isLgl/>
      <w:lvlText w:val="%1.%2"/>
      <w:lvlJc w:val="left"/>
      <w:pPr>
        <w:ind w:left="1080" w:hanging="63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35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9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9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43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1440"/>
      </w:pPr>
      <w:rPr>
        <w:rFonts w:hint="default"/>
      </w:rPr>
    </w:lvl>
  </w:abstractNum>
  <w:abstractNum w:abstractNumId="39" w15:restartNumberingAfterBreak="0">
    <w:nsid w:val="6BC82E48"/>
    <w:multiLevelType w:val="hybridMultilevel"/>
    <w:tmpl w:val="589271A0"/>
    <w:lvl w:ilvl="0" w:tplc="84842104">
      <w:start w:val="1"/>
      <w:numFmt w:val="bullet"/>
      <w:pStyle w:val="List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0" w15:restartNumberingAfterBreak="0">
    <w:nsid w:val="7618544E"/>
    <w:multiLevelType w:val="multilevel"/>
    <w:tmpl w:val="7696DE0C"/>
    <w:lvl w:ilvl="0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63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35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9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9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43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1440"/>
      </w:pPr>
      <w:rPr>
        <w:rFonts w:hint="default"/>
      </w:rPr>
    </w:lvl>
  </w:abstractNum>
  <w:abstractNum w:abstractNumId="41" w15:restartNumberingAfterBreak="0">
    <w:nsid w:val="77D60E0F"/>
    <w:multiLevelType w:val="multilevel"/>
    <w:tmpl w:val="6782461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080" w:hanging="63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35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9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9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43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1440"/>
      </w:pPr>
      <w:rPr>
        <w:rFonts w:hint="default"/>
      </w:rPr>
    </w:lvl>
  </w:abstractNum>
  <w:abstractNum w:abstractNumId="42" w15:restartNumberingAfterBreak="0">
    <w:nsid w:val="7B3C12AA"/>
    <w:multiLevelType w:val="hybridMultilevel"/>
    <w:tmpl w:val="4FDACB1E"/>
    <w:lvl w:ilvl="0" w:tplc="04090001">
      <w:start w:val="1"/>
      <w:numFmt w:val="bullet"/>
      <w:lvlText w:val=""/>
      <w:lvlJc w:val="left"/>
      <w:pPr>
        <w:ind w:left="115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10" w:hanging="360"/>
      </w:pPr>
      <w:rPr>
        <w:rFonts w:ascii="Wingdings" w:hAnsi="Wingdings" w:hint="default"/>
      </w:rPr>
    </w:lvl>
  </w:abstractNum>
  <w:abstractNum w:abstractNumId="43" w15:restartNumberingAfterBreak="0">
    <w:nsid w:val="7C8A0181"/>
    <w:multiLevelType w:val="hybridMultilevel"/>
    <w:tmpl w:val="1A6A9BE0"/>
    <w:lvl w:ilvl="0" w:tplc="7F626CAE">
      <w:start w:val="1"/>
      <w:numFmt w:val="decimal"/>
      <w:pStyle w:val="ListNumberIndent1"/>
      <w:lvlText w:val="%1."/>
      <w:lvlJc w:val="left"/>
      <w:pPr>
        <w:tabs>
          <w:tab w:val="num" w:pos="1418"/>
        </w:tabs>
        <w:ind w:left="851" w:hanging="284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DB97FA6"/>
    <w:multiLevelType w:val="hybridMultilevel"/>
    <w:tmpl w:val="8696A5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95968723">
    <w:abstractNumId w:val="2"/>
  </w:num>
  <w:num w:numId="2" w16cid:durableId="1469129183">
    <w:abstractNumId w:val="39"/>
  </w:num>
  <w:num w:numId="3" w16cid:durableId="1396465001">
    <w:abstractNumId w:val="9"/>
  </w:num>
  <w:num w:numId="4" w16cid:durableId="891428915">
    <w:abstractNumId w:val="26"/>
  </w:num>
  <w:num w:numId="5" w16cid:durableId="2052606281">
    <w:abstractNumId w:val="8"/>
  </w:num>
  <w:num w:numId="6" w16cid:durableId="1657299062">
    <w:abstractNumId w:val="12"/>
  </w:num>
  <w:num w:numId="7" w16cid:durableId="1366369310">
    <w:abstractNumId w:val="36"/>
  </w:num>
  <w:num w:numId="8" w16cid:durableId="1227764078">
    <w:abstractNumId w:val="29"/>
  </w:num>
  <w:num w:numId="9" w16cid:durableId="814568121">
    <w:abstractNumId w:val="6"/>
  </w:num>
  <w:num w:numId="10" w16cid:durableId="859583807">
    <w:abstractNumId w:val="43"/>
  </w:num>
  <w:num w:numId="11" w16cid:durableId="824010166">
    <w:abstractNumId w:val="17"/>
  </w:num>
  <w:num w:numId="12" w16cid:durableId="737825262">
    <w:abstractNumId w:val="27"/>
  </w:num>
  <w:num w:numId="13" w16cid:durableId="2075470730">
    <w:abstractNumId w:val="4"/>
  </w:num>
  <w:num w:numId="14" w16cid:durableId="27336218">
    <w:abstractNumId w:val="16"/>
  </w:num>
  <w:num w:numId="15" w16cid:durableId="1964338414">
    <w:abstractNumId w:val="0"/>
  </w:num>
  <w:num w:numId="16" w16cid:durableId="1107193240">
    <w:abstractNumId w:val="1"/>
  </w:num>
  <w:num w:numId="17" w16cid:durableId="2128353960">
    <w:abstractNumId w:val="20"/>
  </w:num>
  <w:num w:numId="18" w16cid:durableId="700323970">
    <w:abstractNumId w:val="21"/>
  </w:num>
  <w:num w:numId="19" w16cid:durableId="1376076197">
    <w:abstractNumId w:val="22"/>
  </w:num>
  <w:num w:numId="20" w16cid:durableId="286745275">
    <w:abstractNumId w:val="7"/>
  </w:num>
  <w:num w:numId="21" w16cid:durableId="1687252503">
    <w:abstractNumId w:val="14"/>
  </w:num>
  <w:num w:numId="22" w16cid:durableId="635064494">
    <w:abstractNumId w:val="5"/>
  </w:num>
  <w:num w:numId="23" w16cid:durableId="939414455">
    <w:abstractNumId w:val="10"/>
  </w:num>
  <w:num w:numId="24" w16cid:durableId="1094008522">
    <w:abstractNumId w:val="31"/>
  </w:num>
  <w:num w:numId="25" w16cid:durableId="1784421134">
    <w:abstractNumId w:val="34"/>
  </w:num>
  <w:num w:numId="26" w16cid:durableId="263266268">
    <w:abstractNumId w:val="23"/>
  </w:num>
  <w:num w:numId="27" w16cid:durableId="1726635764">
    <w:abstractNumId w:val="37"/>
  </w:num>
  <w:num w:numId="28" w16cid:durableId="1386178099">
    <w:abstractNumId w:val="19"/>
  </w:num>
  <w:num w:numId="29" w16cid:durableId="288515005">
    <w:abstractNumId w:val="11"/>
  </w:num>
  <w:num w:numId="30" w16cid:durableId="168495160">
    <w:abstractNumId w:val="42"/>
  </w:num>
  <w:num w:numId="31" w16cid:durableId="349986478">
    <w:abstractNumId w:val="35"/>
  </w:num>
  <w:num w:numId="32" w16cid:durableId="681589440">
    <w:abstractNumId w:val="30"/>
  </w:num>
  <w:num w:numId="33" w16cid:durableId="840386298">
    <w:abstractNumId w:val="44"/>
  </w:num>
  <w:num w:numId="34" w16cid:durableId="922688202">
    <w:abstractNumId w:val="28"/>
  </w:num>
  <w:num w:numId="35" w16cid:durableId="90320079">
    <w:abstractNumId w:val="32"/>
  </w:num>
  <w:num w:numId="36" w16cid:durableId="2109613363">
    <w:abstractNumId w:val="41"/>
  </w:num>
  <w:num w:numId="37" w16cid:durableId="1611357942">
    <w:abstractNumId w:val="13"/>
  </w:num>
  <w:num w:numId="38" w16cid:durableId="461309891">
    <w:abstractNumId w:val="38"/>
  </w:num>
  <w:num w:numId="39" w16cid:durableId="773095146">
    <w:abstractNumId w:val="24"/>
  </w:num>
  <w:num w:numId="40" w16cid:durableId="1104768374">
    <w:abstractNumId w:val="15"/>
  </w:num>
  <w:num w:numId="41" w16cid:durableId="620301494">
    <w:abstractNumId w:val="25"/>
  </w:num>
  <w:num w:numId="42" w16cid:durableId="211885467">
    <w:abstractNumId w:val="33"/>
  </w:num>
  <w:num w:numId="43" w16cid:durableId="367607544">
    <w:abstractNumId w:val="18"/>
  </w:num>
  <w:num w:numId="44" w16cid:durableId="1827673022">
    <w:abstractNumId w:val="3"/>
  </w:num>
  <w:num w:numId="45" w16cid:durableId="260529934">
    <w:abstractNumId w:val="40"/>
  </w:num>
  <w:numIdMacAtCleanup w:val="2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attachedTemplate r:id="rId1"/>
  <w:stylePaneFormatFilter w:val="1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documentProtection w:formatting="1" w:enforcement="0"/>
  <w:autoFormatOverride/>
  <w:styleLockTheme/>
  <w:styleLockQFSet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60803"/>
    <w:rsid w:val="00000241"/>
    <w:rsid w:val="000014DE"/>
    <w:rsid w:val="00002622"/>
    <w:rsid w:val="00003978"/>
    <w:rsid w:val="000039E2"/>
    <w:rsid w:val="00003A0B"/>
    <w:rsid w:val="00003C0F"/>
    <w:rsid w:val="0000415A"/>
    <w:rsid w:val="000056A2"/>
    <w:rsid w:val="00005BC1"/>
    <w:rsid w:val="00006BBF"/>
    <w:rsid w:val="00006D1F"/>
    <w:rsid w:val="00010C2C"/>
    <w:rsid w:val="0001103C"/>
    <w:rsid w:val="000112C2"/>
    <w:rsid w:val="00011DCC"/>
    <w:rsid w:val="00012416"/>
    <w:rsid w:val="00012D37"/>
    <w:rsid w:val="000147C8"/>
    <w:rsid w:val="0001492E"/>
    <w:rsid w:val="00014E40"/>
    <w:rsid w:val="0001664A"/>
    <w:rsid w:val="0001708F"/>
    <w:rsid w:val="00017155"/>
    <w:rsid w:val="00020E45"/>
    <w:rsid w:val="000218AB"/>
    <w:rsid w:val="00021B94"/>
    <w:rsid w:val="000221F5"/>
    <w:rsid w:val="00022318"/>
    <w:rsid w:val="0002334C"/>
    <w:rsid w:val="00023D63"/>
    <w:rsid w:val="00023F54"/>
    <w:rsid w:val="0002464D"/>
    <w:rsid w:val="000258DE"/>
    <w:rsid w:val="00025D6F"/>
    <w:rsid w:val="00027B15"/>
    <w:rsid w:val="00030887"/>
    <w:rsid w:val="0003131A"/>
    <w:rsid w:val="0003188F"/>
    <w:rsid w:val="000322ED"/>
    <w:rsid w:val="00032B4D"/>
    <w:rsid w:val="000341D0"/>
    <w:rsid w:val="0003584B"/>
    <w:rsid w:val="00036EF1"/>
    <w:rsid w:val="000406CF"/>
    <w:rsid w:val="00041161"/>
    <w:rsid w:val="000412BC"/>
    <w:rsid w:val="000419F4"/>
    <w:rsid w:val="000438A9"/>
    <w:rsid w:val="00043C8F"/>
    <w:rsid w:val="000443D2"/>
    <w:rsid w:val="000446C9"/>
    <w:rsid w:val="0004500E"/>
    <w:rsid w:val="0004507B"/>
    <w:rsid w:val="0004633A"/>
    <w:rsid w:val="00046A2F"/>
    <w:rsid w:val="00046EA6"/>
    <w:rsid w:val="00046F4F"/>
    <w:rsid w:val="0004715D"/>
    <w:rsid w:val="0004718E"/>
    <w:rsid w:val="00047245"/>
    <w:rsid w:val="000472EA"/>
    <w:rsid w:val="000473ED"/>
    <w:rsid w:val="00051EF5"/>
    <w:rsid w:val="00052298"/>
    <w:rsid w:val="00052331"/>
    <w:rsid w:val="00052991"/>
    <w:rsid w:val="0005386F"/>
    <w:rsid w:val="00053A4C"/>
    <w:rsid w:val="00055205"/>
    <w:rsid w:val="000558AF"/>
    <w:rsid w:val="00055F8C"/>
    <w:rsid w:val="000571D7"/>
    <w:rsid w:val="000574D0"/>
    <w:rsid w:val="0005772F"/>
    <w:rsid w:val="000577F2"/>
    <w:rsid w:val="00057E9E"/>
    <w:rsid w:val="00057F96"/>
    <w:rsid w:val="000610D7"/>
    <w:rsid w:val="00061818"/>
    <w:rsid w:val="00061982"/>
    <w:rsid w:val="00061C05"/>
    <w:rsid w:val="0006252D"/>
    <w:rsid w:val="000625BE"/>
    <w:rsid w:val="00065C69"/>
    <w:rsid w:val="00066BB0"/>
    <w:rsid w:val="0006782C"/>
    <w:rsid w:val="0006782E"/>
    <w:rsid w:val="000703AB"/>
    <w:rsid w:val="00070552"/>
    <w:rsid w:val="00070A98"/>
    <w:rsid w:val="00070EBC"/>
    <w:rsid w:val="0007129B"/>
    <w:rsid w:val="00071D16"/>
    <w:rsid w:val="00072073"/>
    <w:rsid w:val="00072619"/>
    <w:rsid w:val="00072B03"/>
    <w:rsid w:val="00074303"/>
    <w:rsid w:val="0007492A"/>
    <w:rsid w:val="00075273"/>
    <w:rsid w:val="000771C3"/>
    <w:rsid w:val="000802F9"/>
    <w:rsid w:val="00080B33"/>
    <w:rsid w:val="000816FB"/>
    <w:rsid w:val="000833F1"/>
    <w:rsid w:val="0008362C"/>
    <w:rsid w:val="00083AD5"/>
    <w:rsid w:val="00083C59"/>
    <w:rsid w:val="000857EB"/>
    <w:rsid w:val="00085929"/>
    <w:rsid w:val="00086255"/>
    <w:rsid w:val="0008639C"/>
    <w:rsid w:val="00086418"/>
    <w:rsid w:val="000869D8"/>
    <w:rsid w:val="000871CA"/>
    <w:rsid w:val="0008724A"/>
    <w:rsid w:val="00090006"/>
    <w:rsid w:val="0009017D"/>
    <w:rsid w:val="000901EE"/>
    <w:rsid w:val="00090C61"/>
    <w:rsid w:val="00090D9F"/>
    <w:rsid w:val="000910DC"/>
    <w:rsid w:val="00091944"/>
    <w:rsid w:val="00092A33"/>
    <w:rsid w:val="00094506"/>
    <w:rsid w:val="00095828"/>
    <w:rsid w:val="0009646A"/>
    <w:rsid w:val="00096540"/>
    <w:rsid w:val="00096844"/>
    <w:rsid w:val="000968F9"/>
    <w:rsid w:val="0009709B"/>
    <w:rsid w:val="000A0396"/>
    <w:rsid w:val="000A0ABE"/>
    <w:rsid w:val="000A12A2"/>
    <w:rsid w:val="000A132D"/>
    <w:rsid w:val="000A1A06"/>
    <w:rsid w:val="000A1E22"/>
    <w:rsid w:val="000A1F54"/>
    <w:rsid w:val="000A2303"/>
    <w:rsid w:val="000A2374"/>
    <w:rsid w:val="000A2A5E"/>
    <w:rsid w:val="000A4B76"/>
    <w:rsid w:val="000A645E"/>
    <w:rsid w:val="000A6D2C"/>
    <w:rsid w:val="000A718A"/>
    <w:rsid w:val="000B0054"/>
    <w:rsid w:val="000B06BA"/>
    <w:rsid w:val="000B0C86"/>
    <w:rsid w:val="000B1AA6"/>
    <w:rsid w:val="000B2EA8"/>
    <w:rsid w:val="000B35C6"/>
    <w:rsid w:val="000B44B0"/>
    <w:rsid w:val="000B4637"/>
    <w:rsid w:val="000B503E"/>
    <w:rsid w:val="000B55A8"/>
    <w:rsid w:val="000B59BC"/>
    <w:rsid w:val="000B5DE5"/>
    <w:rsid w:val="000B60C3"/>
    <w:rsid w:val="000B7A57"/>
    <w:rsid w:val="000C02D4"/>
    <w:rsid w:val="000C04D3"/>
    <w:rsid w:val="000C146A"/>
    <w:rsid w:val="000C2300"/>
    <w:rsid w:val="000C2371"/>
    <w:rsid w:val="000C27C9"/>
    <w:rsid w:val="000C2C8F"/>
    <w:rsid w:val="000C38FD"/>
    <w:rsid w:val="000C404B"/>
    <w:rsid w:val="000C42EC"/>
    <w:rsid w:val="000C4F81"/>
    <w:rsid w:val="000C59E2"/>
    <w:rsid w:val="000C5BE7"/>
    <w:rsid w:val="000C646E"/>
    <w:rsid w:val="000C7282"/>
    <w:rsid w:val="000C7D2F"/>
    <w:rsid w:val="000D20D5"/>
    <w:rsid w:val="000D2565"/>
    <w:rsid w:val="000D2B50"/>
    <w:rsid w:val="000D2F7F"/>
    <w:rsid w:val="000D320D"/>
    <w:rsid w:val="000D3219"/>
    <w:rsid w:val="000D36CB"/>
    <w:rsid w:val="000D490D"/>
    <w:rsid w:val="000D4A90"/>
    <w:rsid w:val="000D4E88"/>
    <w:rsid w:val="000D52DB"/>
    <w:rsid w:val="000D54CA"/>
    <w:rsid w:val="000D5AF6"/>
    <w:rsid w:val="000D5AFE"/>
    <w:rsid w:val="000D61CA"/>
    <w:rsid w:val="000D648E"/>
    <w:rsid w:val="000D6799"/>
    <w:rsid w:val="000D6AD0"/>
    <w:rsid w:val="000E051C"/>
    <w:rsid w:val="000E0DF0"/>
    <w:rsid w:val="000E131B"/>
    <w:rsid w:val="000E1B26"/>
    <w:rsid w:val="000E20AD"/>
    <w:rsid w:val="000E234B"/>
    <w:rsid w:val="000E23BD"/>
    <w:rsid w:val="000E356D"/>
    <w:rsid w:val="000E3578"/>
    <w:rsid w:val="000E39F3"/>
    <w:rsid w:val="000E3C21"/>
    <w:rsid w:val="000E4305"/>
    <w:rsid w:val="000E5072"/>
    <w:rsid w:val="000E576C"/>
    <w:rsid w:val="000E5B3F"/>
    <w:rsid w:val="000E6A96"/>
    <w:rsid w:val="000E6BEA"/>
    <w:rsid w:val="000E71A2"/>
    <w:rsid w:val="000E723B"/>
    <w:rsid w:val="000E7372"/>
    <w:rsid w:val="000E768D"/>
    <w:rsid w:val="000F04E9"/>
    <w:rsid w:val="000F0E3F"/>
    <w:rsid w:val="000F0F64"/>
    <w:rsid w:val="000F1DE7"/>
    <w:rsid w:val="000F1F13"/>
    <w:rsid w:val="000F26BF"/>
    <w:rsid w:val="000F2F12"/>
    <w:rsid w:val="000F31A3"/>
    <w:rsid w:val="000F3445"/>
    <w:rsid w:val="000F35E2"/>
    <w:rsid w:val="000F4E51"/>
    <w:rsid w:val="000F5438"/>
    <w:rsid w:val="000F5BB0"/>
    <w:rsid w:val="000F5D58"/>
    <w:rsid w:val="000F6808"/>
    <w:rsid w:val="000F7091"/>
    <w:rsid w:val="000F72A6"/>
    <w:rsid w:val="00100FF0"/>
    <w:rsid w:val="0010275A"/>
    <w:rsid w:val="00102DE9"/>
    <w:rsid w:val="001030AE"/>
    <w:rsid w:val="0010395C"/>
    <w:rsid w:val="001040F4"/>
    <w:rsid w:val="00104324"/>
    <w:rsid w:val="00104BDB"/>
    <w:rsid w:val="00104FF5"/>
    <w:rsid w:val="0010596B"/>
    <w:rsid w:val="00105E62"/>
    <w:rsid w:val="00106A4B"/>
    <w:rsid w:val="0010717C"/>
    <w:rsid w:val="001079BC"/>
    <w:rsid w:val="0011071A"/>
    <w:rsid w:val="00110D91"/>
    <w:rsid w:val="00111384"/>
    <w:rsid w:val="00111644"/>
    <w:rsid w:val="001122C8"/>
    <w:rsid w:val="001126CB"/>
    <w:rsid w:val="0011351B"/>
    <w:rsid w:val="00113A51"/>
    <w:rsid w:val="001150AF"/>
    <w:rsid w:val="00115AA9"/>
    <w:rsid w:val="00116CE7"/>
    <w:rsid w:val="0011789A"/>
    <w:rsid w:val="00120C56"/>
    <w:rsid w:val="0012158B"/>
    <w:rsid w:val="00121CD0"/>
    <w:rsid w:val="00122A5E"/>
    <w:rsid w:val="00122C04"/>
    <w:rsid w:val="00123420"/>
    <w:rsid w:val="00123BDB"/>
    <w:rsid w:val="00123DE9"/>
    <w:rsid w:val="00125F42"/>
    <w:rsid w:val="0012624D"/>
    <w:rsid w:val="0012737D"/>
    <w:rsid w:val="001322B5"/>
    <w:rsid w:val="0013327F"/>
    <w:rsid w:val="00133343"/>
    <w:rsid w:val="00133E52"/>
    <w:rsid w:val="0013498A"/>
    <w:rsid w:val="00134AD1"/>
    <w:rsid w:val="001355D6"/>
    <w:rsid w:val="0013574D"/>
    <w:rsid w:val="00135807"/>
    <w:rsid w:val="001362B0"/>
    <w:rsid w:val="00136BC9"/>
    <w:rsid w:val="00137FAB"/>
    <w:rsid w:val="0014046F"/>
    <w:rsid w:val="001404DA"/>
    <w:rsid w:val="00140A36"/>
    <w:rsid w:val="00141C55"/>
    <w:rsid w:val="00141DF6"/>
    <w:rsid w:val="00142D1A"/>
    <w:rsid w:val="00142EF5"/>
    <w:rsid w:val="00142FA3"/>
    <w:rsid w:val="00143E17"/>
    <w:rsid w:val="00145224"/>
    <w:rsid w:val="001459A3"/>
    <w:rsid w:val="00146AB2"/>
    <w:rsid w:val="001474D7"/>
    <w:rsid w:val="001500D5"/>
    <w:rsid w:val="001501C7"/>
    <w:rsid w:val="001508D3"/>
    <w:rsid w:val="00150B58"/>
    <w:rsid w:val="0015118C"/>
    <w:rsid w:val="00151899"/>
    <w:rsid w:val="00151FF1"/>
    <w:rsid w:val="0015266C"/>
    <w:rsid w:val="00152B08"/>
    <w:rsid w:val="00152DD2"/>
    <w:rsid w:val="00155721"/>
    <w:rsid w:val="00155EB0"/>
    <w:rsid w:val="0015631D"/>
    <w:rsid w:val="00156514"/>
    <w:rsid w:val="00160314"/>
    <w:rsid w:val="001624E6"/>
    <w:rsid w:val="00162BC6"/>
    <w:rsid w:val="001632A6"/>
    <w:rsid w:val="001640F5"/>
    <w:rsid w:val="00164A60"/>
    <w:rsid w:val="001651D8"/>
    <w:rsid w:val="00166482"/>
    <w:rsid w:val="001667F7"/>
    <w:rsid w:val="00166A14"/>
    <w:rsid w:val="00167093"/>
    <w:rsid w:val="0016774C"/>
    <w:rsid w:val="001678AE"/>
    <w:rsid w:val="0017053E"/>
    <w:rsid w:val="001707B9"/>
    <w:rsid w:val="00170C56"/>
    <w:rsid w:val="00170EAA"/>
    <w:rsid w:val="00171EBD"/>
    <w:rsid w:val="00172A89"/>
    <w:rsid w:val="00173128"/>
    <w:rsid w:val="00173B60"/>
    <w:rsid w:val="00173CA1"/>
    <w:rsid w:val="0017556D"/>
    <w:rsid w:val="00175C27"/>
    <w:rsid w:val="001763DC"/>
    <w:rsid w:val="001764A1"/>
    <w:rsid w:val="00176EA0"/>
    <w:rsid w:val="001805A9"/>
    <w:rsid w:val="00180C8E"/>
    <w:rsid w:val="00180E71"/>
    <w:rsid w:val="00181034"/>
    <w:rsid w:val="0018191B"/>
    <w:rsid w:val="0018197B"/>
    <w:rsid w:val="00182652"/>
    <w:rsid w:val="00182EA9"/>
    <w:rsid w:val="001837B6"/>
    <w:rsid w:val="00185A12"/>
    <w:rsid w:val="00185AA5"/>
    <w:rsid w:val="00185CE5"/>
    <w:rsid w:val="0018668F"/>
    <w:rsid w:val="00186DF8"/>
    <w:rsid w:val="00187745"/>
    <w:rsid w:val="001910C4"/>
    <w:rsid w:val="00191201"/>
    <w:rsid w:val="0019138A"/>
    <w:rsid w:val="00191996"/>
    <w:rsid w:val="0019238E"/>
    <w:rsid w:val="0019288F"/>
    <w:rsid w:val="00192DB6"/>
    <w:rsid w:val="00192EB9"/>
    <w:rsid w:val="00193A7C"/>
    <w:rsid w:val="001945AB"/>
    <w:rsid w:val="00195A20"/>
    <w:rsid w:val="00195F46"/>
    <w:rsid w:val="001962D1"/>
    <w:rsid w:val="001964D4"/>
    <w:rsid w:val="001A1F51"/>
    <w:rsid w:val="001A22E5"/>
    <w:rsid w:val="001A249F"/>
    <w:rsid w:val="001A2711"/>
    <w:rsid w:val="001A28CF"/>
    <w:rsid w:val="001A3519"/>
    <w:rsid w:val="001A39E9"/>
    <w:rsid w:val="001A3F90"/>
    <w:rsid w:val="001A4737"/>
    <w:rsid w:val="001A509B"/>
    <w:rsid w:val="001B0A95"/>
    <w:rsid w:val="001B0D7F"/>
    <w:rsid w:val="001B1141"/>
    <w:rsid w:val="001B23FD"/>
    <w:rsid w:val="001B2830"/>
    <w:rsid w:val="001B29F4"/>
    <w:rsid w:val="001B2B21"/>
    <w:rsid w:val="001B4CEC"/>
    <w:rsid w:val="001B6D01"/>
    <w:rsid w:val="001C008B"/>
    <w:rsid w:val="001C012B"/>
    <w:rsid w:val="001C22CE"/>
    <w:rsid w:val="001C2AF2"/>
    <w:rsid w:val="001C2E50"/>
    <w:rsid w:val="001C3734"/>
    <w:rsid w:val="001C3839"/>
    <w:rsid w:val="001C4278"/>
    <w:rsid w:val="001C48CF"/>
    <w:rsid w:val="001C50A5"/>
    <w:rsid w:val="001C5546"/>
    <w:rsid w:val="001C58C7"/>
    <w:rsid w:val="001C5AE3"/>
    <w:rsid w:val="001C5DAC"/>
    <w:rsid w:val="001C61C6"/>
    <w:rsid w:val="001C6676"/>
    <w:rsid w:val="001C7276"/>
    <w:rsid w:val="001C7E94"/>
    <w:rsid w:val="001D082E"/>
    <w:rsid w:val="001D1796"/>
    <w:rsid w:val="001D2029"/>
    <w:rsid w:val="001D2B3A"/>
    <w:rsid w:val="001D310E"/>
    <w:rsid w:val="001D3571"/>
    <w:rsid w:val="001D3CC6"/>
    <w:rsid w:val="001D4390"/>
    <w:rsid w:val="001D4659"/>
    <w:rsid w:val="001D4C9C"/>
    <w:rsid w:val="001D50EA"/>
    <w:rsid w:val="001D55BD"/>
    <w:rsid w:val="001D5CFD"/>
    <w:rsid w:val="001D6480"/>
    <w:rsid w:val="001D69C3"/>
    <w:rsid w:val="001D70A4"/>
    <w:rsid w:val="001D796F"/>
    <w:rsid w:val="001D7B84"/>
    <w:rsid w:val="001D7D1C"/>
    <w:rsid w:val="001E076A"/>
    <w:rsid w:val="001E1B52"/>
    <w:rsid w:val="001E26C9"/>
    <w:rsid w:val="001E275D"/>
    <w:rsid w:val="001E2929"/>
    <w:rsid w:val="001E2CC3"/>
    <w:rsid w:val="001E2E22"/>
    <w:rsid w:val="001E4C32"/>
    <w:rsid w:val="001E5531"/>
    <w:rsid w:val="001E5E2F"/>
    <w:rsid w:val="001E604A"/>
    <w:rsid w:val="001E62FF"/>
    <w:rsid w:val="001E64EB"/>
    <w:rsid w:val="001E677E"/>
    <w:rsid w:val="001E6917"/>
    <w:rsid w:val="001E6AC9"/>
    <w:rsid w:val="001E768C"/>
    <w:rsid w:val="001F0796"/>
    <w:rsid w:val="001F0837"/>
    <w:rsid w:val="001F125C"/>
    <w:rsid w:val="001F17CB"/>
    <w:rsid w:val="001F18D0"/>
    <w:rsid w:val="001F1A2C"/>
    <w:rsid w:val="001F1FB2"/>
    <w:rsid w:val="001F20A8"/>
    <w:rsid w:val="001F22FC"/>
    <w:rsid w:val="001F2932"/>
    <w:rsid w:val="001F2E94"/>
    <w:rsid w:val="001F2EE5"/>
    <w:rsid w:val="001F2F66"/>
    <w:rsid w:val="001F30C7"/>
    <w:rsid w:val="001F33EB"/>
    <w:rsid w:val="001F3A2C"/>
    <w:rsid w:val="001F3D13"/>
    <w:rsid w:val="001F4A9C"/>
    <w:rsid w:val="001F4F71"/>
    <w:rsid w:val="001F4FFA"/>
    <w:rsid w:val="001F5233"/>
    <w:rsid w:val="001F563D"/>
    <w:rsid w:val="001F5A4C"/>
    <w:rsid w:val="001F5C2E"/>
    <w:rsid w:val="001F60B0"/>
    <w:rsid w:val="001F6614"/>
    <w:rsid w:val="001F6C2F"/>
    <w:rsid w:val="001F734D"/>
    <w:rsid w:val="001F7619"/>
    <w:rsid w:val="001F7986"/>
    <w:rsid w:val="00201372"/>
    <w:rsid w:val="002013EE"/>
    <w:rsid w:val="0020410A"/>
    <w:rsid w:val="00204A6F"/>
    <w:rsid w:val="00204AF5"/>
    <w:rsid w:val="00204BBC"/>
    <w:rsid w:val="00204D69"/>
    <w:rsid w:val="002050F9"/>
    <w:rsid w:val="0020612C"/>
    <w:rsid w:val="00210027"/>
    <w:rsid w:val="00210451"/>
    <w:rsid w:val="00210E67"/>
    <w:rsid w:val="00212112"/>
    <w:rsid w:val="00212539"/>
    <w:rsid w:val="00212886"/>
    <w:rsid w:val="00213557"/>
    <w:rsid w:val="00213905"/>
    <w:rsid w:val="00213D46"/>
    <w:rsid w:val="00214370"/>
    <w:rsid w:val="00214A8D"/>
    <w:rsid w:val="00214C70"/>
    <w:rsid w:val="00214D54"/>
    <w:rsid w:val="002150F6"/>
    <w:rsid w:val="002151B5"/>
    <w:rsid w:val="00215233"/>
    <w:rsid w:val="002169B0"/>
    <w:rsid w:val="00216CAD"/>
    <w:rsid w:val="00217F95"/>
    <w:rsid w:val="002227F6"/>
    <w:rsid w:val="00222E61"/>
    <w:rsid w:val="00223458"/>
    <w:rsid w:val="002235A7"/>
    <w:rsid w:val="00224917"/>
    <w:rsid w:val="002253AF"/>
    <w:rsid w:val="002257FA"/>
    <w:rsid w:val="002258F0"/>
    <w:rsid w:val="00225B30"/>
    <w:rsid w:val="00227D05"/>
    <w:rsid w:val="00230885"/>
    <w:rsid w:val="002310B5"/>
    <w:rsid w:val="00231167"/>
    <w:rsid w:val="00231315"/>
    <w:rsid w:val="00232294"/>
    <w:rsid w:val="00233322"/>
    <w:rsid w:val="00233A89"/>
    <w:rsid w:val="00233B7F"/>
    <w:rsid w:val="00234B95"/>
    <w:rsid w:val="00235949"/>
    <w:rsid w:val="00235993"/>
    <w:rsid w:val="00236C8A"/>
    <w:rsid w:val="00236C9A"/>
    <w:rsid w:val="00236D8E"/>
    <w:rsid w:val="00236FEF"/>
    <w:rsid w:val="002377D1"/>
    <w:rsid w:val="00237AB5"/>
    <w:rsid w:val="00237C51"/>
    <w:rsid w:val="0024034D"/>
    <w:rsid w:val="0024139B"/>
    <w:rsid w:val="002419CF"/>
    <w:rsid w:val="00242698"/>
    <w:rsid w:val="002429BA"/>
    <w:rsid w:val="00242B89"/>
    <w:rsid w:val="0024332A"/>
    <w:rsid w:val="002447D8"/>
    <w:rsid w:val="00245E09"/>
    <w:rsid w:val="002462B9"/>
    <w:rsid w:val="002463CA"/>
    <w:rsid w:val="00247959"/>
    <w:rsid w:val="002509DA"/>
    <w:rsid w:val="00250C42"/>
    <w:rsid w:val="002510E8"/>
    <w:rsid w:val="002518FA"/>
    <w:rsid w:val="00252026"/>
    <w:rsid w:val="00252962"/>
    <w:rsid w:val="00252AB4"/>
    <w:rsid w:val="00254E5E"/>
    <w:rsid w:val="0025657C"/>
    <w:rsid w:val="002565E1"/>
    <w:rsid w:val="00256AD3"/>
    <w:rsid w:val="00256CB9"/>
    <w:rsid w:val="0025705A"/>
    <w:rsid w:val="00260E03"/>
    <w:rsid w:val="00261739"/>
    <w:rsid w:val="00262955"/>
    <w:rsid w:val="00262EBC"/>
    <w:rsid w:val="00263E6C"/>
    <w:rsid w:val="00263F21"/>
    <w:rsid w:val="00264DFA"/>
    <w:rsid w:val="0026514E"/>
    <w:rsid w:val="002661A2"/>
    <w:rsid w:val="00266378"/>
    <w:rsid w:val="0026645B"/>
    <w:rsid w:val="00267F4D"/>
    <w:rsid w:val="00270E4C"/>
    <w:rsid w:val="00271607"/>
    <w:rsid w:val="0027168D"/>
    <w:rsid w:val="00271FFD"/>
    <w:rsid w:val="002724E0"/>
    <w:rsid w:val="00272D68"/>
    <w:rsid w:val="0027317D"/>
    <w:rsid w:val="00273AB1"/>
    <w:rsid w:val="0027488B"/>
    <w:rsid w:val="00275234"/>
    <w:rsid w:val="002758A5"/>
    <w:rsid w:val="00275A37"/>
    <w:rsid w:val="00275BBE"/>
    <w:rsid w:val="00277D37"/>
    <w:rsid w:val="00281182"/>
    <w:rsid w:val="00281955"/>
    <w:rsid w:val="002827D9"/>
    <w:rsid w:val="00282CFC"/>
    <w:rsid w:val="00283A05"/>
    <w:rsid w:val="00283EBE"/>
    <w:rsid w:val="002840F2"/>
    <w:rsid w:val="00284BEF"/>
    <w:rsid w:val="00285272"/>
    <w:rsid w:val="002853EA"/>
    <w:rsid w:val="00285F23"/>
    <w:rsid w:val="00286A8A"/>
    <w:rsid w:val="00287392"/>
    <w:rsid w:val="0028797E"/>
    <w:rsid w:val="00291873"/>
    <w:rsid w:val="00291BE8"/>
    <w:rsid w:val="00291D91"/>
    <w:rsid w:val="0029249F"/>
    <w:rsid w:val="0029251E"/>
    <w:rsid w:val="00292B7E"/>
    <w:rsid w:val="00292BB0"/>
    <w:rsid w:val="00292F2D"/>
    <w:rsid w:val="002954D4"/>
    <w:rsid w:val="00295D40"/>
    <w:rsid w:val="00296339"/>
    <w:rsid w:val="00296A1B"/>
    <w:rsid w:val="00296DEB"/>
    <w:rsid w:val="00297A29"/>
    <w:rsid w:val="002A0775"/>
    <w:rsid w:val="002A144C"/>
    <w:rsid w:val="002A17A7"/>
    <w:rsid w:val="002A1D29"/>
    <w:rsid w:val="002A21B1"/>
    <w:rsid w:val="002A231F"/>
    <w:rsid w:val="002A3398"/>
    <w:rsid w:val="002A3B39"/>
    <w:rsid w:val="002A3DC6"/>
    <w:rsid w:val="002A3E9F"/>
    <w:rsid w:val="002A4E10"/>
    <w:rsid w:val="002A5046"/>
    <w:rsid w:val="002A5292"/>
    <w:rsid w:val="002A5FF5"/>
    <w:rsid w:val="002A5FFB"/>
    <w:rsid w:val="002A7052"/>
    <w:rsid w:val="002A70B9"/>
    <w:rsid w:val="002A719D"/>
    <w:rsid w:val="002A7661"/>
    <w:rsid w:val="002A78D9"/>
    <w:rsid w:val="002B08E0"/>
    <w:rsid w:val="002B0A50"/>
    <w:rsid w:val="002B1150"/>
    <w:rsid w:val="002B160D"/>
    <w:rsid w:val="002B1AF0"/>
    <w:rsid w:val="002B1C56"/>
    <w:rsid w:val="002B20AF"/>
    <w:rsid w:val="002B2699"/>
    <w:rsid w:val="002B2C54"/>
    <w:rsid w:val="002B2E19"/>
    <w:rsid w:val="002B32B6"/>
    <w:rsid w:val="002B3950"/>
    <w:rsid w:val="002B41FB"/>
    <w:rsid w:val="002B4B89"/>
    <w:rsid w:val="002B6159"/>
    <w:rsid w:val="002B6BCA"/>
    <w:rsid w:val="002B72E5"/>
    <w:rsid w:val="002B750A"/>
    <w:rsid w:val="002B7755"/>
    <w:rsid w:val="002C0AD2"/>
    <w:rsid w:val="002C0D5E"/>
    <w:rsid w:val="002C1276"/>
    <w:rsid w:val="002C27BF"/>
    <w:rsid w:val="002C6317"/>
    <w:rsid w:val="002C633A"/>
    <w:rsid w:val="002C65D0"/>
    <w:rsid w:val="002CE8D1"/>
    <w:rsid w:val="002D0D6C"/>
    <w:rsid w:val="002D10D7"/>
    <w:rsid w:val="002D2B82"/>
    <w:rsid w:val="002D50E8"/>
    <w:rsid w:val="002D5147"/>
    <w:rsid w:val="002D613A"/>
    <w:rsid w:val="002D7174"/>
    <w:rsid w:val="002E046A"/>
    <w:rsid w:val="002E0E14"/>
    <w:rsid w:val="002E0F96"/>
    <w:rsid w:val="002E12D5"/>
    <w:rsid w:val="002E13CD"/>
    <w:rsid w:val="002E2BB2"/>
    <w:rsid w:val="002E2C13"/>
    <w:rsid w:val="002E2DA3"/>
    <w:rsid w:val="002E3254"/>
    <w:rsid w:val="002E504B"/>
    <w:rsid w:val="002E5752"/>
    <w:rsid w:val="002E6E58"/>
    <w:rsid w:val="002F0008"/>
    <w:rsid w:val="002F12DB"/>
    <w:rsid w:val="002F148E"/>
    <w:rsid w:val="002F22AD"/>
    <w:rsid w:val="002F33B8"/>
    <w:rsid w:val="002F48A6"/>
    <w:rsid w:val="002F5588"/>
    <w:rsid w:val="002F70ED"/>
    <w:rsid w:val="00300CE4"/>
    <w:rsid w:val="003016F1"/>
    <w:rsid w:val="003018BD"/>
    <w:rsid w:val="00301A13"/>
    <w:rsid w:val="00301F91"/>
    <w:rsid w:val="00302843"/>
    <w:rsid w:val="00302CCD"/>
    <w:rsid w:val="00303400"/>
    <w:rsid w:val="003039D8"/>
    <w:rsid w:val="00305840"/>
    <w:rsid w:val="00305872"/>
    <w:rsid w:val="003058CA"/>
    <w:rsid w:val="00305EB8"/>
    <w:rsid w:val="0030685A"/>
    <w:rsid w:val="00307277"/>
    <w:rsid w:val="0030797E"/>
    <w:rsid w:val="0030DC4A"/>
    <w:rsid w:val="00310AAD"/>
    <w:rsid w:val="00310CFC"/>
    <w:rsid w:val="0031110D"/>
    <w:rsid w:val="003126DD"/>
    <w:rsid w:val="00313B1F"/>
    <w:rsid w:val="00313BDB"/>
    <w:rsid w:val="0031455D"/>
    <w:rsid w:val="00314623"/>
    <w:rsid w:val="0031660E"/>
    <w:rsid w:val="00317055"/>
    <w:rsid w:val="003203BC"/>
    <w:rsid w:val="0032065C"/>
    <w:rsid w:val="0032080A"/>
    <w:rsid w:val="00320AD5"/>
    <w:rsid w:val="0032113E"/>
    <w:rsid w:val="00321553"/>
    <w:rsid w:val="0032203B"/>
    <w:rsid w:val="0032228C"/>
    <w:rsid w:val="003223E3"/>
    <w:rsid w:val="0032291F"/>
    <w:rsid w:val="0032333D"/>
    <w:rsid w:val="003238A9"/>
    <w:rsid w:val="00323BEC"/>
    <w:rsid w:val="00324274"/>
    <w:rsid w:val="0032441E"/>
    <w:rsid w:val="00324BD4"/>
    <w:rsid w:val="00324C1C"/>
    <w:rsid w:val="00325441"/>
    <w:rsid w:val="00325AD9"/>
    <w:rsid w:val="00325C7E"/>
    <w:rsid w:val="00326F20"/>
    <w:rsid w:val="003278A2"/>
    <w:rsid w:val="003301EE"/>
    <w:rsid w:val="00330BF1"/>
    <w:rsid w:val="00331545"/>
    <w:rsid w:val="003322FE"/>
    <w:rsid w:val="003331ED"/>
    <w:rsid w:val="00333289"/>
    <w:rsid w:val="00333567"/>
    <w:rsid w:val="003336F5"/>
    <w:rsid w:val="003351E4"/>
    <w:rsid w:val="00335258"/>
    <w:rsid w:val="003354E7"/>
    <w:rsid w:val="00335645"/>
    <w:rsid w:val="00337ED5"/>
    <w:rsid w:val="0034150F"/>
    <w:rsid w:val="00343550"/>
    <w:rsid w:val="00343648"/>
    <w:rsid w:val="00343F64"/>
    <w:rsid w:val="00344423"/>
    <w:rsid w:val="00344B1D"/>
    <w:rsid w:val="0034585E"/>
    <w:rsid w:val="00345C8D"/>
    <w:rsid w:val="00345DFD"/>
    <w:rsid w:val="003465B3"/>
    <w:rsid w:val="003465C0"/>
    <w:rsid w:val="00346AA1"/>
    <w:rsid w:val="00347DB6"/>
    <w:rsid w:val="00350166"/>
    <w:rsid w:val="00351AF6"/>
    <w:rsid w:val="0035288C"/>
    <w:rsid w:val="00352C3C"/>
    <w:rsid w:val="00352EA4"/>
    <w:rsid w:val="00353A7C"/>
    <w:rsid w:val="003545CA"/>
    <w:rsid w:val="00354B25"/>
    <w:rsid w:val="00354F45"/>
    <w:rsid w:val="0035588D"/>
    <w:rsid w:val="00355970"/>
    <w:rsid w:val="00355C36"/>
    <w:rsid w:val="003568D2"/>
    <w:rsid w:val="00356C2B"/>
    <w:rsid w:val="0035706F"/>
    <w:rsid w:val="0035799C"/>
    <w:rsid w:val="00357D40"/>
    <w:rsid w:val="00357F52"/>
    <w:rsid w:val="003600DA"/>
    <w:rsid w:val="0036048F"/>
    <w:rsid w:val="00361A24"/>
    <w:rsid w:val="003623A9"/>
    <w:rsid w:val="003639BD"/>
    <w:rsid w:val="0036452B"/>
    <w:rsid w:val="00364AE4"/>
    <w:rsid w:val="00364B9B"/>
    <w:rsid w:val="00364CCD"/>
    <w:rsid w:val="00364DFF"/>
    <w:rsid w:val="00364FBA"/>
    <w:rsid w:val="003657DE"/>
    <w:rsid w:val="0036637E"/>
    <w:rsid w:val="00367481"/>
    <w:rsid w:val="00367588"/>
    <w:rsid w:val="00367F18"/>
    <w:rsid w:val="0037049E"/>
    <w:rsid w:val="00370E18"/>
    <w:rsid w:val="003718AD"/>
    <w:rsid w:val="00371D17"/>
    <w:rsid w:val="00372D70"/>
    <w:rsid w:val="00374047"/>
    <w:rsid w:val="00374263"/>
    <w:rsid w:val="00374582"/>
    <w:rsid w:val="00374710"/>
    <w:rsid w:val="00375642"/>
    <w:rsid w:val="00376119"/>
    <w:rsid w:val="003766A8"/>
    <w:rsid w:val="003770B7"/>
    <w:rsid w:val="003770E0"/>
    <w:rsid w:val="003772A5"/>
    <w:rsid w:val="00377EF4"/>
    <w:rsid w:val="003803EF"/>
    <w:rsid w:val="00380997"/>
    <w:rsid w:val="00380E1E"/>
    <w:rsid w:val="003811CD"/>
    <w:rsid w:val="00382CCA"/>
    <w:rsid w:val="003834BD"/>
    <w:rsid w:val="0038357C"/>
    <w:rsid w:val="003848EB"/>
    <w:rsid w:val="00385CB1"/>
    <w:rsid w:val="00385D17"/>
    <w:rsid w:val="00385DC9"/>
    <w:rsid w:val="00386B7C"/>
    <w:rsid w:val="00386E33"/>
    <w:rsid w:val="00387601"/>
    <w:rsid w:val="00387D92"/>
    <w:rsid w:val="003907D5"/>
    <w:rsid w:val="003915A4"/>
    <w:rsid w:val="00391D64"/>
    <w:rsid w:val="00392102"/>
    <w:rsid w:val="00392939"/>
    <w:rsid w:val="00393613"/>
    <w:rsid w:val="003940AC"/>
    <w:rsid w:val="003943B7"/>
    <w:rsid w:val="00394D08"/>
    <w:rsid w:val="00394D0E"/>
    <w:rsid w:val="00395163"/>
    <w:rsid w:val="003953CF"/>
    <w:rsid w:val="00395682"/>
    <w:rsid w:val="0039694D"/>
    <w:rsid w:val="00396BAA"/>
    <w:rsid w:val="00397C84"/>
    <w:rsid w:val="003A04B7"/>
    <w:rsid w:val="003A1A22"/>
    <w:rsid w:val="003A1D53"/>
    <w:rsid w:val="003A1DB4"/>
    <w:rsid w:val="003A21FE"/>
    <w:rsid w:val="003A32A5"/>
    <w:rsid w:val="003A341C"/>
    <w:rsid w:val="003A36E5"/>
    <w:rsid w:val="003A4CA9"/>
    <w:rsid w:val="003A54B0"/>
    <w:rsid w:val="003A5BBC"/>
    <w:rsid w:val="003A640C"/>
    <w:rsid w:val="003A664D"/>
    <w:rsid w:val="003A782F"/>
    <w:rsid w:val="003B1CB8"/>
    <w:rsid w:val="003B22B4"/>
    <w:rsid w:val="003B2718"/>
    <w:rsid w:val="003B3701"/>
    <w:rsid w:val="003B3CB7"/>
    <w:rsid w:val="003B4740"/>
    <w:rsid w:val="003B4AD9"/>
    <w:rsid w:val="003B4E4C"/>
    <w:rsid w:val="003B5133"/>
    <w:rsid w:val="003B5BA8"/>
    <w:rsid w:val="003B6463"/>
    <w:rsid w:val="003B6D7C"/>
    <w:rsid w:val="003B72A5"/>
    <w:rsid w:val="003B7788"/>
    <w:rsid w:val="003B7798"/>
    <w:rsid w:val="003B7890"/>
    <w:rsid w:val="003C0179"/>
    <w:rsid w:val="003C0A73"/>
    <w:rsid w:val="003C0C8F"/>
    <w:rsid w:val="003C1624"/>
    <w:rsid w:val="003C1749"/>
    <w:rsid w:val="003C3524"/>
    <w:rsid w:val="003C404B"/>
    <w:rsid w:val="003C494B"/>
    <w:rsid w:val="003C6B30"/>
    <w:rsid w:val="003C6BBF"/>
    <w:rsid w:val="003C733C"/>
    <w:rsid w:val="003C784F"/>
    <w:rsid w:val="003D051E"/>
    <w:rsid w:val="003D0A7B"/>
    <w:rsid w:val="003D11E5"/>
    <w:rsid w:val="003D123D"/>
    <w:rsid w:val="003D1693"/>
    <w:rsid w:val="003D1789"/>
    <w:rsid w:val="003D1CB9"/>
    <w:rsid w:val="003D260E"/>
    <w:rsid w:val="003D29D4"/>
    <w:rsid w:val="003D2BF0"/>
    <w:rsid w:val="003D33C3"/>
    <w:rsid w:val="003D3A87"/>
    <w:rsid w:val="003D42FD"/>
    <w:rsid w:val="003D52AD"/>
    <w:rsid w:val="003D5378"/>
    <w:rsid w:val="003D5C2F"/>
    <w:rsid w:val="003D6D2D"/>
    <w:rsid w:val="003D707C"/>
    <w:rsid w:val="003D7FC5"/>
    <w:rsid w:val="003E06C9"/>
    <w:rsid w:val="003E0806"/>
    <w:rsid w:val="003E1600"/>
    <w:rsid w:val="003E21E6"/>
    <w:rsid w:val="003E23D9"/>
    <w:rsid w:val="003E26E8"/>
    <w:rsid w:val="003E28F1"/>
    <w:rsid w:val="003E3414"/>
    <w:rsid w:val="003E3464"/>
    <w:rsid w:val="003E5E2A"/>
    <w:rsid w:val="003E6600"/>
    <w:rsid w:val="003E6C59"/>
    <w:rsid w:val="003E6DFF"/>
    <w:rsid w:val="003E78B4"/>
    <w:rsid w:val="003F04DA"/>
    <w:rsid w:val="003F0BD9"/>
    <w:rsid w:val="003F1119"/>
    <w:rsid w:val="003F14E5"/>
    <w:rsid w:val="003F1A94"/>
    <w:rsid w:val="003F1C01"/>
    <w:rsid w:val="003F2FD9"/>
    <w:rsid w:val="003F30BB"/>
    <w:rsid w:val="003F362F"/>
    <w:rsid w:val="003F4932"/>
    <w:rsid w:val="003F4D1F"/>
    <w:rsid w:val="003F5029"/>
    <w:rsid w:val="003F533D"/>
    <w:rsid w:val="003F5703"/>
    <w:rsid w:val="003F61A9"/>
    <w:rsid w:val="003F6732"/>
    <w:rsid w:val="003F6E71"/>
    <w:rsid w:val="004010BC"/>
    <w:rsid w:val="00401329"/>
    <w:rsid w:val="004021C7"/>
    <w:rsid w:val="00404592"/>
    <w:rsid w:val="00404640"/>
    <w:rsid w:val="004050B2"/>
    <w:rsid w:val="00405541"/>
    <w:rsid w:val="004055F0"/>
    <w:rsid w:val="004056EC"/>
    <w:rsid w:val="00406662"/>
    <w:rsid w:val="00406970"/>
    <w:rsid w:val="00406B81"/>
    <w:rsid w:val="0040701D"/>
    <w:rsid w:val="00407267"/>
    <w:rsid w:val="00407B36"/>
    <w:rsid w:val="00410868"/>
    <w:rsid w:val="00410E60"/>
    <w:rsid w:val="00411DCB"/>
    <w:rsid w:val="004122D6"/>
    <w:rsid w:val="004134FA"/>
    <w:rsid w:val="004139AD"/>
    <w:rsid w:val="00413C08"/>
    <w:rsid w:val="00414EF5"/>
    <w:rsid w:val="00415EA4"/>
    <w:rsid w:val="00416E02"/>
    <w:rsid w:val="00417C20"/>
    <w:rsid w:val="0042034A"/>
    <w:rsid w:val="00420D2E"/>
    <w:rsid w:val="00420E1D"/>
    <w:rsid w:val="004214D8"/>
    <w:rsid w:val="00423C34"/>
    <w:rsid w:val="00423F7B"/>
    <w:rsid w:val="0042423D"/>
    <w:rsid w:val="00426877"/>
    <w:rsid w:val="00427283"/>
    <w:rsid w:val="0042738C"/>
    <w:rsid w:val="00427F5A"/>
    <w:rsid w:val="00430042"/>
    <w:rsid w:val="00430188"/>
    <w:rsid w:val="004301E6"/>
    <w:rsid w:val="00430266"/>
    <w:rsid w:val="004302CC"/>
    <w:rsid w:val="004323B6"/>
    <w:rsid w:val="004324CE"/>
    <w:rsid w:val="004334B7"/>
    <w:rsid w:val="0043368D"/>
    <w:rsid w:val="004345F8"/>
    <w:rsid w:val="00435199"/>
    <w:rsid w:val="004351D0"/>
    <w:rsid w:val="00435A5D"/>
    <w:rsid w:val="00437419"/>
    <w:rsid w:val="00437E0B"/>
    <w:rsid w:val="004409BD"/>
    <w:rsid w:val="004416F7"/>
    <w:rsid w:val="0044328A"/>
    <w:rsid w:val="00444242"/>
    <w:rsid w:val="004447E5"/>
    <w:rsid w:val="00444B07"/>
    <w:rsid w:val="00444C7B"/>
    <w:rsid w:val="004452D2"/>
    <w:rsid w:val="00445D9B"/>
    <w:rsid w:val="004460F7"/>
    <w:rsid w:val="00446689"/>
    <w:rsid w:val="00446D3D"/>
    <w:rsid w:val="00447953"/>
    <w:rsid w:val="0045049F"/>
    <w:rsid w:val="004512BC"/>
    <w:rsid w:val="00451912"/>
    <w:rsid w:val="00451CA9"/>
    <w:rsid w:val="004522A6"/>
    <w:rsid w:val="004526CF"/>
    <w:rsid w:val="00452712"/>
    <w:rsid w:val="00453875"/>
    <w:rsid w:val="004545CF"/>
    <w:rsid w:val="0045483D"/>
    <w:rsid w:val="0045514B"/>
    <w:rsid w:val="00455EA9"/>
    <w:rsid w:val="00456016"/>
    <w:rsid w:val="0045641D"/>
    <w:rsid w:val="0045654B"/>
    <w:rsid w:val="004572E3"/>
    <w:rsid w:val="004576C9"/>
    <w:rsid w:val="004600E0"/>
    <w:rsid w:val="004606A4"/>
    <w:rsid w:val="00460C0E"/>
    <w:rsid w:val="00461259"/>
    <w:rsid w:val="00461405"/>
    <w:rsid w:val="0046207A"/>
    <w:rsid w:val="00462323"/>
    <w:rsid w:val="0046286C"/>
    <w:rsid w:val="00462BD5"/>
    <w:rsid w:val="00463281"/>
    <w:rsid w:val="0046466B"/>
    <w:rsid w:val="00465E76"/>
    <w:rsid w:val="00465FD7"/>
    <w:rsid w:val="004660B1"/>
    <w:rsid w:val="004660C7"/>
    <w:rsid w:val="004663BE"/>
    <w:rsid w:val="00466B3A"/>
    <w:rsid w:val="00466EE9"/>
    <w:rsid w:val="004678F4"/>
    <w:rsid w:val="00467AAE"/>
    <w:rsid w:val="00467D28"/>
    <w:rsid w:val="00467E07"/>
    <w:rsid w:val="004702B4"/>
    <w:rsid w:val="0047075E"/>
    <w:rsid w:val="004709C7"/>
    <w:rsid w:val="00470A3C"/>
    <w:rsid w:val="00470DD5"/>
    <w:rsid w:val="0047112D"/>
    <w:rsid w:val="00471313"/>
    <w:rsid w:val="00471503"/>
    <w:rsid w:val="0047193D"/>
    <w:rsid w:val="004721BD"/>
    <w:rsid w:val="00472D1C"/>
    <w:rsid w:val="0047301B"/>
    <w:rsid w:val="0047459E"/>
    <w:rsid w:val="004747DE"/>
    <w:rsid w:val="004752C2"/>
    <w:rsid w:val="0047534E"/>
    <w:rsid w:val="0047539F"/>
    <w:rsid w:val="004753ED"/>
    <w:rsid w:val="00476E54"/>
    <w:rsid w:val="00480696"/>
    <w:rsid w:val="00481214"/>
    <w:rsid w:val="00481AD9"/>
    <w:rsid w:val="00481BCF"/>
    <w:rsid w:val="00481D10"/>
    <w:rsid w:val="0048234E"/>
    <w:rsid w:val="004825C9"/>
    <w:rsid w:val="00482639"/>
    <w:rsid w:val="004826F4"/>
    <w:rsid w:val="00482D96"/>
    <w:rsid w:val="00483888"/>
    <w:rsid w:val="00483A93"/>
    <w:rsid w:val="00483CFB"/>
    <w:rsid w:val="00483F52"/>
    <w:rsid w:val="0048430B"/>
    <w:rsid w:val="004846E2"/>
    <w:rsid w:val="00484AB5"/>
    <w:rsid w:val="00484AFA"/>
    <w:rsid w:val="00484B53"/>
    <w:rsid w:val="004858B0"/>
    <w:rsid w:val="00485A69"/>
    <w:rsid w:val="00485B6B"/>
    <w:rsid w:val="00487A16"/>
    <w:rsid w:val="00490163"/>
    <w:rsid w:val="0049053B"/>
    <w:rsid w:val="004905A7"/>
    <w:rsid w:val="00490911"/>
    <w:rsid w:val="00490F0C"/>
    <w:rsid w:val="00492318"/>
    <w:rsid w:val="00492B51"/>
    <w:rsid w:val="00492CD4"/>
    <w:rsid w:val="00492E55"/>
    <w:rsid w:val="00493CDF"/>
    <w:rsid w:val="004946E4"/>
    <w:rsid w:val="00495083"/>
    <w:rsid w:val="0049510A"/>
    <w:rsid w:val="004956AB"/>
    <w:rsid w:val="0049699D"/>
    <w:rsid w:val="00496E44"/>
    <w:rsid w:val="00497B4D"/>
    <w:rsid w:val="004A1449"/>
    <w:rsid w:val="004A145C"/>
    <w:rsid w:val="004A2B6B"/>
    <w:rsid w:val="004A2F2A"/>
    <w:rsid w:val="004A392E"/>
    <w:rsid w:val="004A4791"/>
    <w:rsid w:val="004A5D8B"/>
    <w:rsid w:val="004A7438"/>
    <w:rsid w:val="004A7557"/>
    <w:rsid w:val="004B0242"/>
    <w:rsid w:val="004B0427"/>
    <w:rsid w:val="004B0A8E"/>
    <w:rsid w:val="004B0EB7"/>
    <w:rsid w:val="004B1171"/>
    <w:rsid w:val="004B1567"/>
    <w:rsid w:val="004B2242"/>
    <w:rsid w:val="004B25AE"/>
    <w:rsid w:val="004B2B6A"/>
    <w:rsid w:val="004B2E59"/>
    <w:rsid w:val="004B3362"/>
    <w:rsid w:val="004B37ED"/>
    <w:rsid w:val="004B43ED"/>
    <w:rsid w:val="004B4437"/>
    <w:rsid w:val="004B4692"/>
    <w:rsid w:val="004B4F61"/>
    <w:rsid w:val="004B73FF"/>
    <w:rsid w:val="004B7C23"/>
    <w:rsid w:val="004C0696"/>
    <w:rsid w:val="004C0AD0"/>
    <w:rsid w:val="004C12CE"/>
    <w:rsid w:val="004C1F9B"/>
    <w:rsid w:val="004C2413"/>
    <w:rsid w:val="004C250C"/>
    <w:rsid w:val="004C31B9"/>
    <w:rsid w:val="004C367A"/>
    <w:rsid w:val="004C3B41"/>
    <w:rsid w:val="004C47B8"/>
    <w:rsid w:val="004C5AEE"/>
    <w:rsid w:val="004C72AD"/>
    <w:rsid w:val="004C7422"/>
    <w:rsid w:val="004C74B9"/>
    <w:rsid w:val="004C74BC"/>
    <w:rsid w:val="004D0BAF"/>
    <w:rsid w:val="004D123A"/>
    <w:rsid w:val="004D1255"/>
    <w:rsid w:val="004D1353"/>
    <w:rsid w:val="004D2E4B"/>
    <w:rsid w:val="004D3AC1"/>
    <w:rsid w:val="004D4264"/>
    <w:rsid w:val="004D51EA"/>
    <w:rsid w:val="004D5818"/>
    <w:rsid w:val="004D64A2"/>
    <w:rsid w:val="004D74E0"/>
    <w:rsid w:val="004D77A6"/>
    <w:rsid w:val="004E0168"/>
    <w:rsid w:val="004E0A44"/>
    <w:rsid w:val="004E11D7"/>
    <w:rsid w:val="004E13A8"/>
    <w:rsid w:val="004E2132"/>
    <w:rsid w:val="004E2B98"/>
    <w:rsid w:val="004E32EB"/>
    <w:rsid w:val="004E3835"/>
    <w:rsid w:val="004E46A5"/>
    <w:rsid w:val="004E54B3"/>
    <w:rsid w:val="004E5627"/>
    <w:rsid w:val="004E6F4D"/>
    <w:rsid w:val="004F0757"/>
    <w:rsid w:val="004F159A"/>
    <w:rsid w:val="004F1EB1"/>
    <w:rsid w:val="004F2233"/>
    <w:rsid w:val="004F2496"/>
    <w:rsid w:val="004F3A57"/>
    <w:rsid w:val="004F3E19"/>
    <w:rsid w:val="004F448D"/>
    <w:rsid w:val="004F4C71"/>
    <w:rsid w:val="004F5A4B"/>
    <w:rsid w:val="004F6319"/>
    <w:rsid w:val="004F638F"/>
    <w:rsid w:val="004F745B"/>
    <w:rsid w:val="004F79EF"/>
    <w:rsid w:val="004F7BBF"/>
    <w:rsid w:val="0050013F"/>
    <w:rsid w:val="00500208"/>
    <w:rsid w:val="005008BF"/>
    <w:rsid w:val="005009A0"/>
    <w:rsid w:val="00500B71"/>
    <w:rsid w:val="00501DAE"/>
    <w:rsid w:val="00502346"/>
    <w:rsid w:val="00502770"/>
    <w:rsid w:val="005033DB"/>
    <w:rsid w:val="005046C2"/>
    <w:rsid w:val="005048A7"/>
    <w:rsid w:val="00504FBF"/>
    <w:rsid w:val="00505415"/>
    <w:rsid w:val="005059FD"/>
    <w:rsid w:val="00505C39"/>
    <w:rsid w:val="00506230"/>
    <w:rsid w:val="005065F4"/>
    <w:rsid w:val="00507C83"/>
    <w:rsid w:val="00511006"/>
    <w:rsid w:val="0051106D"/>
    <w:rsid w:val="005120AE"/>
    <w:rsid w:val="005123BF"/>
    <w:rsid w:val="005124A8"/>
    <w:rsid w:val="0051280E"/>
    <w:rsid w:val="00512EFC"/>
    <w:rsid w:val="00513007"/>
    <w:rsid w:val="005131CE"/>
    <w:rsid w:val="005135A4"/>
    <w:rsid w:val="00513844"/>
    <w:rsid w:val="00513C36"/>
    <w:rsid w:val="00513EF0"/>
    <w:rsid w:val="0051427C"/>
    <w:rsid w:val="00514BDD"/>
    <w:rsid w:val="00515DF0"/>
    <w:rsid w:val="0051712B"/>
    <w:rsid w:val="00517FA4"/>
    <w:rsid w:val="0052103C"/>
    <w:rsid w:val="00521466"/>
    <w:rsid w:val="00521925"/>
    <w:rsid w:val="00521FBC"/>
    <w:rsid w:val="00522B01"/>
    <w:rsid w:val="00523655"/>
    <w:rsid w:val="00523B03"/>
    <w:rsid w:val="00524FBC"/>
    <w:rsid w:val="00525B74"/>
    <w:rsid w:val="005273A2"/>
    <w:rsid w:val="005277AB"/>
    <w:rsid w:val="00527A5B"/>
    <w:rsid w:val="00527A60"/>
    <w:rsid w:val="00527AD0"/>
    <w:rsid w:val="005309B6"/>
    <w:rsid w:val="005311AA"/>
    <w:rsid w:val="005312F6"/>
    <w:rsid w:val="00531890"/>
    <w:rsid w:val="005319A1"/>
    <w:rsid w:val="00531E66"/>
    <w:rsid w:val="00532692"/>
    <w:rsid w:val="005328AF"/>
    <w:rsid w:val="00532C1C"/>
    <w:rsid w:val="00532FB3"/>
    <w:rsid w:val="005330D7"/>
    <w:rsid w:val="00533DB6"/>
    <w:rsid w:val="0053412D"/>
    <w:rsid w:val="00534158"/>
    <w:rsid w:val="00534603"/>
    <w:rsid w:val="00534842"/>
    <w:rsid w:val="00534CBC"/>
    <w:rsid w:val="00534CDF"/>
    <w:rsid w:val="005369D0"/>
    <w:rsid w:val="0053735D"/>
    <w:rsid w:val="00537920"/>
    <w:rsid w:val="00537A25"/>
    <w:rsid w:val="00540198"/>
    <w:rsid w:val="00540585"/>
    <w:rsid w:val="00541155"/>
    <w:rsid w:val="00542B97"/>
    <w:rsid w:val="005431C3"/>
    <w:rsid w:val="005437C6"/>
    <w:rsid w:val="00543EAF"/>
    <w:rsid w:val="00544C93"/>
    <w:rsid w:val="00545327"/>
    <w:rsid w:val="005455CF"/>
    <w:rsid w:val="005455E3"/>
    <w:rsid w:val="00545BBC"/>
    <w:rsid w:val="005464B7"/>
    <w:rsid w:val="005469BE"/>
    <w:rsid w:val="00546EBE"/>
    <w:rsid w:val="00547C43"/>
    <w:rsid w:val="005500A3"/>
    <w:rsid w:val="00550E9B"/>
    <w:rsid w:val="0055318C"/>
    <w:rsid w:val="00553BB9"/>
    <w:rsid w:val="00554F34"/>
    <w:rsid w:val="00557C10"/>
    <w:rsid w:val="00557F1D"/>
    <w:rsid w:val="00560152"/>
    <w:rsid w:val="005606D2"/>
    <w:rsid w:val="00560A37"/>
    <w:rsid w:val="00560B8D"/>
    <w:rsid w:val="00561000"/>
    <w:rsid w:val="00562582"/>
    <w:rsid w:val="0056281D"/>
    <w:rsid w:val="00563BED"/>
    <w:rsid w:val="00564341"/>
    <w:rsid w:val="005649CF"/>
    <w:rsid w:val="00564E35"/>
    <w:rsid w:val="0056566E"/>
    <w:rsid w:val="00565881"/>
    <w:rsid w:val="00565B55"/>
    <w:rsid w:val="0056612A"/>
    <w:rsid w:val="00566271"/>
    <w:rsid w:val="00566449"/>
    <w:rsid w:val="005666FF"/>
    <w:rsid w:val="0056754F"/>
    <w:rsid w:val="00570460"/>
    <w:rsid w:val="005705EE"/>
    <w:rsid w:val="00572997"/>
    <w:rsid w:val="0057379A"/>
    <w:rsid w:val="00573AB2"/>
    <w:rsid w:val="0057478E"/>
    <w:rsid w:val="005748D2"/>
    <w:rsid w:val="00575826"/>
    <w:rsid w:val="0057648B"/>
    <w:rsid w:val="00576C4B"/>
    <w:rsid w:val="0057746E"/>
    <w:rsid w:val="005777C2"/>
    <w:rsid w:val="00577B7A"/>
    <w:rsid w:val="00580584"/>
    <w:rsid w:val="00580D44"/>
    <w:rsid w:val="005812DB"/>
    <w:rsid w:val="0058179D"/>
    <w:rsid w:val="005818ED"/>
    <w:rsid w:val="00581FAC"/>
    <w:rsid w:val="0058266F"/>
    <w:rsid w:val="00582847"/>
    <w:rsid w:val="00582B8B"/>
    <w:rsid w:val="00582C63"/>
    <w:rsid w:val="00582ECF"/>
    <w:rsid w:val="005836DF"/>
    <w:rsid w:val="00583850"/>
    <w:rsid w:val="0058399E"/>
    <w:rsid w:val="00585335"/>
    <w:rsid w:val="00585AB0"/>
    <w:rsid w:val="005860E3"/>
    <w:rsid w:val="00586593"/>
    <w:rsid w:val="00586DE3"/>
    <w:rsid w:val="00587430"/>
    <w:rsid w:val="00587FC4"/>
    <w:rsid w:val="00590D33"/>
    <w:rsid w:val="005911DB"/>
    <w:rsid w:val="00591764"/>
    <w:rsid w:val="005929CA"/>
    <w:rsid w:val="00592B45"/>
    <w:rsid w:val="005938C4"/>
    <w:rsid w:val="005939A2"/>
    <w:rsid w:val="005945D1"/>
    <w:rsid w:val="0059554B"/>
    <w:rsid w:val="005955F7"/>
    <w:rsid w:val="00596587"/>
    <w:rsid w:val="00597F15"/>
    <w:rsid w:val="005A0BC6"/>
    <w:rsid w:val="005A0F64"/>
    <w:rsid w:val="005A12A2"/>
    <w:rsid w:val="005A2AA9"/>
    <w:rsid w:val="005A2BFC"/>
    <w:rsid w:val="005A2EE9"/>
    <w:rsid w:val="005A3CDC"/>
    <w:rsid w:val="005A4045"/>
    <w:rsid w:val="005A43C1"/>
    <w:rsid w:val="005A44B7"/>
    <w:rsid w:val="005A4653"/>
    <w:rsid w:val="005A4983"/>
    <w:rsid w:val="005A501B"/>
    <w:rsid w:val="005A51E3"/>
    <w:rsid w:val="005A5653"/>
    <w:rsid w:val="005A69E8"/>
    <w:rsid w:val="005B0368"/>
    <w:rsid w:val="005B0A03"/>
    <w:rsid w:val="005B0CF4"/>
    <w:rsid w:val="005B0D88"/>
    <w:rsid w:val="005B1118"/>
    <w:rsid w:val="005B12E7"/>
    <w:rsid w:val="005B1B08"/>
    <w:rsid w:val="005B2A3B"/>
    <w:rsid w:val="005B3148"/>
    <w:rsid w:val="005B3472"/>
    <w:rsid w:val="005B355C"/>
    <w:rsid w:val="005B3AF7"/>
    <w:rsid w:val="005B3BAB"/>
    <w:rsid w:val="005B3C05"/>
    <w:rsid w:val="005B42BD"/>
    <w:rsid w:val="005B44AE"/>
    <w:rsid w:val="005B48A5"/>
    <w:rsid w:val="005B4A6C"/>
    <w:rsid w:val="005B4D78"/>
    <w:rsid w:val="005B4F11"/>
    <w:rsid w:val="005B59AF"/>
    <w:rsid w:val="005B5D92"/>
    <w:rsid w:val="005B6847"/>
    <w:rsid w:val="005B7269"/>
    <w:rsid w:val="005B7906"/>
    <w:rsid w:val="005B7BCB"/>
    <w:rsid w:val="005C0CE3"/>
    <w:rsid w:val="005C0DEF"/>
    <w:rsid w:val="005C0FCC"/>
    <w:rsid w:val="005C1A72"/>
    <w:rsid w:val="005C25CA"/>
    <w:rsid w:val="005C28F5"/>
    <w:rsid w:val="005C2A15"/>
    <w:rsid w:val="005C2F54"/>
    <w:rsid w:val="005C30F5"/>
    <w:rsid w:val="005C336A"/>
    <w:rsid w:val="005C4514"/>
    <w:rsid w:val="005C4D38"/>
    <w:rsid w:val="005C572C"/>
    <w:rsid w:val="005C5D2A"/>
    <w:rsid w:val="005C5E7E"/>
    <w:rsid w:val="005C62A0"/>
    <w:rsid w:val="005C7255"/>
    <w:rsid w:val="005C792F"/>
    <w:rsid w:val="005D0570"/>
    <w:rsid w:val="005D0C9C"/>
    <w:rsid w:val="005D316F"/>
    <w:rsid w:val="005D343E"/>
    <w:rsid w:val="005D4EDA"/>
    <w:rsid w:val="005D5C9A"/>
    <w:rsid w:val="005D6754"/>
    <w:rsid w:val="005D6DCF"/>
    <w:rsid w:val="005E0306"/>
    <w:rsid w:val="005E1314"/>
    <w:rsid w:val="005E1DF8"/>
    <w:rsid w:val="005E35A6"/>
    <w:rsid w:val="005E43B8"/>
    <w:rsid w:val="005E47A9"/>
    <w:rsid w:val="005E4C09"/>
    <w:rsid w:val="005E50B6"/>
    <w:rsid w:val="005E5DA7"/>
    <w:rsid w:val="005E5E51"/>
    <w:rsid w:val="005E5F09"/>
    <w:rsid w:val="005E669A"/>
    <w:rsid w:val="005E7227"/>
    <w:rsid w:val="005F0AC2"/>
    <w:rsid w:val="005F116D"/>
    <w:rsid w:val="005F14E3"/>
    <w:rsid w:val="005F1A7F"/>
    <w:rsid w:val="005F20E2"/>
    <w:rsid w:val="005F2D3A"/>
    <w:rsid w:val="005F2DB2"/>
    <w:rsid w:val="005F428A"/>
    <w:rsid w:val="005F48C9"/>
    <w:rsid w:val="005F4AE5"/>
    <w:rsid w:val="005F4DFD"/>
    <w:rsid w:val="005F5D38"/>
    <w:rsid w:val="005F5D5E"/>
    <w:rsid w:val="005F6A88"/>
    <w:rsid w:val="005F78E7"/>
    <w:rsid w:val="005F7DEF"/>
    <w:rsid w:val="00600568"/>
    <w:rsid w:val="006022EA"/>
    <w:rsid w:val="00602673"/>
    <w:rsid w:val="00603F82"/>
    <w:rsid w:val="00604136"/>
    <w:rsid w:val="00604596"/>
    <w:rsid w:val="00604ACE"/>
    <w:rsid w:val="00604DBC"/>
    <w:rsid w:val="00606CE4"/>
    <w:rsid w:val="00607517"/>
    <w:rsid w:val="0061020D"/>
    <w:rsid w:val="00610BC5"/>
    <w:rsid w:val="006116BC"/>
    <w:rsid w:val="006122C7"/>
    <w:rsid w:val="00616223"/>
    <w:rsid w:val="006162AB"/>
    <w:rsid w:val="00616984"/>
    <w:rsid w:val="00616F5E"/>
    <w:rsid w:val="0061736E"/>
    <w:rsid w:val="00620092"/>
    <w:rsid w:val="006211F9"/>
    <w:rsid w:val="006214BA"/>
    <w:rsid w:val="0062423F"/>
    <w:rsid w:val="00624725"/>
    <w:rsid w:val="00625F3D"/>
    <w:rsid w:val="006260AF"/>
    <w:rsid w:val="0062674F"/>
    <w:rsid w:val="0063065C"/>
    <w:rsid w:val="00631333"/>
    <w:rsid w:val="00631A1D"/>
    <w:rsid w:val="00631B7F"/>
    <w:rsid w:val="00631BF8"/>
    <w:rsid w:val="00631DDC"/>
    <w:rsid w:val="00631F31"/>
    <w:rsid w:val="00632A6F"/>
    <w:rsid w:val="00632FA1"/>
    <w:rsid w:val="00633043"/>
    <w:rsid w:val="00634209"/>
    <w:rsid w:val="00634B34"/>
    <w:rsid w:val="006350AF"/>
    <w:rsid w:val="006352B5"/>
    <w:rsid w:val="00637776"/>
    <w:rsid w:val="00637BB5"/>
    <w:rsid w:val="00637CDE"/>
    <w:rsid w:val="006403CC"/>
    <w:rsid w:val="00640B7B"/>
    <w:rsid w:val="006417EB"/>
    <w:rsid w:val="00642657"/>
    <w:rsid w:val="00643C81"/>
    <w:rsid w:val="00644A64"/>
    <w:rsid w:val="00644B30"/>
    <w:rsid w:val="00645DCF"/>
    <w:rsid w:val="00646CC1"/>
    <w:rsid w:val="00646FD7"/>
    <w:rsid w:val="00647D27"/>
    <w:rsid w:val="00650D5E"/>
    <w:rsid w:val="00652024"/>
    <w:rsid w:val="006521E7"/>
    <w:rsid w:val="00652CC0"/>
    <w:rsid w:val="00652ECD"/>
    <w:rsid w:val="006539D0"/>
    <w:rsid w:val="00653E56"/>
    <w:rsid w:val="00654AA4"/>
    <w:rsid w:val="00654B92"/>
    <w:rsid w:val="0065534E"/>
    <w:rsid w:val="0065583F"/>
    <w:rsid w:val="006559EA"/>
    <w:rsid w:val="006562C1"/>
    <w:rsid w:val="00657225"/>
    <w:rsid w:val="0065729C"/>
    <w:rsid w:val="00657A63"/>
    <w:rsid w:val="00660407"/>
    <w:rsid w:val="00660803"/>
    <w:rsid w:val="0066144C"/>
    <w:rsid w:val="006619BE"/>
    <w:rsid w:val="00661CD8"/>
    <w:rsid w:val="00661D72"/>
    <w:rsid w:val="006625A9"/>
    <w:rsid w:val="00663EF3"/>
    <w:rsid w:val="0066436C"/>
    <w:rsid w:val="00664BF8"/>
    <w:rsid w:val="006654D7"/>
    <w:rsid w:val="006658F6"/>
    <w:rsid w:val="00666135"/>
    <w:rsid w:val="0066637E"/>
    <w:rsid w:val="00667104"/>
    <w:rsid w:val="00667856"/>
    <w:rsid w:val="00667A5F"/>
    <w:rsid w:val="00670593"/>
    <w:rsid w:val="00670975"/>
    <w:rsid w:val="00671A98"/>
    <w:rsid w:val="006725C6"/>
    <w:rsid w:val="00673BC2"/>
    <w:rsid w:val="00673F20"/>
    <w:rsid w:val="00674E85"/>
    <w:rsid w:val="006752F5"/>
    <w:rsid w:val="0067639F"/>
    <w:rsid w:val="00676CDF"/>
    <w:rsid w:val="00676E03"/>
    <w:rsid w:val="00677763"/>
    <w:rsid w:val="006777BB"/>
    <w:rsid w:val="006805A7"/>
    <w:rsid w:val="00681403"/>
    <w:rsid w:val="00681855"/>
    <w:rsid w:val="006819F2"/>
    <w:rsid w:val="006825E5"/>
    <w:rsid w:val="00682EEA"/>
    <w:rsid w:val="0068368B"/>
    <w:rsid w:val="0068393B"/>
    <w:rsid w:val="00684399"/>
    <w:rsid w:val="00684704"/>
    <w:rsid w:val="00684F63"/>
    <w:rsid w:val="0068593A"/>
    <w:rsid w:val="006867C6"/>
    <w:rsid w:val="00686CA1"/>
    <w:rsid w:val="00686E4A"/>
    <w:rsid w:val="00686F5E"/>
    <w:rsid w:val="006879C7"/>
    <w:rsid w:val="00687EFE"/>
    <w:rsid w:val="006902D3"/>
    <w:rsid w:val="00690977"/>
    <w:rsid w:val="006918F1"/>
    <w:rsid w:val="006921F2"/>
    <w:rsid w:val="00692738"/>
    <w:rsid w:val="006929A2"/>
    <w:rsid w:val="00692EEE"/>
    <w:rsid w:val="00693800"/>
    <w:rsid w:val="0069579B"/>
    <w:rsid w:val="0069692C"/>
    <w:rsid w:val="006971F6"/>
    <w:rsid w:val="0069724A"/>
    <w:rsid w:val="00697346"/>
    <w:rsid w:val="0069768D"/>
    <w:rsid w:val="0069778B"/>
    <w:rsid w:val="00697B5F"/>
    <w:rsid w:val="00697BE3"/>
    <w:rsid w:val="0069E40B"/>
    <w:rsid w:val="006A0B71"/>
    <w:rsid w:val="006A14A1"/>
    <w:rsid w:val="006A154A"/>
    <w:rsid w:val="006A1EBC"/>
    <w:rsid w:val="006A2298"/>
    <w:rsid w:val="006A25BF"/>
    <w:rsid w:val="006A271B"/>
    <w:rsid w:val="006A301D"/>
    <w:rsid w:val="006A3D39"/>
    <w:rsid w:val="006A4BA3"/>
    <w:rsid w:val="006A56E9"/>
    <w:rsid w:val="006A5BD1"/>
    <w:rsid w:val="006A726D"/>
    <w:rsid w:val="006A7918"/>
    <w:rsid w:val="006B0538"/>
    <w:rsid w:val="006B1AEC"/>
    <w:rsid w:val="006B20CA"/>
    <w:rsid w:val="006B20D7"/>
    <w:rsid w:val="006B252C"/>
    <w:rsid w:val="006B311B"/>
    <w:rsid w:val="006B367D"/>
    <w:rsid w:val="006B3925"/>
    <w:rsid w:val="006B5330"/>
    <w:rsid w:val="006B5701"/>
    <w:rsid w:val="006B6F44"/>
    <w:rsid w:val="006B7636"/>
    <w:rsid w:val="006C02C9"/>
    <w:rsid w:val="006C083D"/>
    <w:rsid w:val="006C0A45"/>
    <w:rsid w:val="006C0C8C"/>
    <w:rsid w:val="006C0D34"/>
    <w:rsid w:val="006C0ECB"/>
    <w:rsid w:val="006C1393"/>
    <w:rsid w:val="006C1477"/>
    <w:rsid w:val="006C16E5"/>
    <w:rsid w:val="006C2230"/>
    <w:rsid w:val="006C2496"/>
    <w:rsid w:val="006C2D92"/>
    <w:rsid w:val="006C2F4A"/>
    <w:rsid w:val="006C36ED"/>
    <w:rsid w:val="006C3FD9"/>
    <w:rsid w:val="006C5009"/>
    <w:rsid w:val="006C56A2"/>
    <w:rsid w:val="006C5A48"/>
    <w:rsid w:val="006C6FDB"/>
    <w:rsid w:val="006C7029"/>
    <w:rsid w:val="006C73BE"/>
    <w:rsid w:val="006C7E12"/>
    <w:rsid w:val="006D1F5E"/>
    <w:rsid w:val="006D361B"/>
    <w:rsid w:val="006D40C9"/>
    <w:rsid w:val="006D45BA"/>
    <w:rsid w:val="006D5442"/>
    <w:rsid w:val="006D5B3D"/>
    <w:rsid w:val="006D5BE8"/>
    <w:rsid w:val="006D6A6E"/>
    <w:rsid w:val="006D7B41"/>
    <w:rsid w:val="006D7D07"/>
    <w:rsid w:val="006D7F2D"/>
    <w:rsid w:val="006E1015"/>
    <w:rsid w:val="006E15B4"/>
    <w:rsid w:val="006E2559"/>
    <w:rsid w:val="006E2E3C"/>
    <w:rsid w:val="006E3857"/>
    <w:rsid w:val="006E3BAB"/>
    <w:rsid w:val="006E4024"/>
    <w:rsid w:val="006E45A0"/>
    <w:rsid w:val="006E4F14"/>
    <w:rsid w:val="006E5926"/>
    <w:rsid w:val="006E5F6D"/>
    <w:rsid w:val="006E605A"/>
    <w:rsid w:val="006E619A"/>
    <w:rsid w:val="006E628F"/>
    <w:rsid w:val="006E6506"/>
    <w:rsid w:val="006E69C8"/>
    <w:rsid w:val="006E6B41"/>
    <w:rsid w:val="006E6FB1"/>
    <w:rsid w:val="006E7300"/>
    <w:rsid w:val="006E77DB"/>
    <w:rsid w:val="006E7ED3"/>
    <w:rsid w:val="006F2E44"/>
    <w:rsid w:val="006F2EAA"/>
    <w:rsid w:val="006F38EA"/>
    <w:rsid w:val="006F3B5D"/>
    <w:rsid w:val="006F42FA"/>
    <w:rsid w:val="006F457F"/>
    <w:rsid w:val="006F4D67"/>
    <w:rsid w:val="006F51DB"/>
    <w:rsid w:val="006F5627"/>
    <w:rsid w:val="006F65BC"/>
    <w:rsid w:val="006F6979"/>
    <w:rsid w:val="006F766F"/>
    <w:rsid w:val="006F7C1D"/>
    <w:rsid w:val="00700058"/>
    <w:rsid w:val="007002F2"/>
    <w:rsid w:val="00700623"/>
    <w:rsid w:val="007016E9"/>
    <w:rsid w:val="00702440"/>
    <w:rsid w:val="00702557"/>
    <w:rsid w:val="007036FF"/>
    <w:rsid w:val="00704810"/>
    <w:rsid w:val="00706024"/>
    <w:rsid w:val="00706AF7"/>
    <w:rsid w:val="007070D0"/>
    <w:rsid w:val="00707A29"/>
    <w:rsid w:val="00707E51"/>
    <w:rsid w:val="00710936"/>
    <w:rsid w:val="00710F12"/>
    <w:rsid w:val="007114D2"/>
    <w:rsid w:val="0071249F"/>
    <w:rsid w:val="0071304C"/>
    <w:rsid w:val="00713B6E"/>
    <w:rsid w:val="00713CBC"/>
    <w:rsid w:val="00713EAD"/>
    <w:rsid w:val="00713EB3"/>
    <w:rsid w:val="0071410F"/>
    <w:rsid w:val="00714A52"/>
    <w:rsid w:val="00714B66"/>
    <w:rsid w:val="007157C4"/>
    <w:rsid w:val="00715F3C"/>
    <w:rsid w:val="007178FE"/>
    <w:rsid w:val="00723075"/>
    <w:rsid w:val="007234D8"/>
    <w:rsid w:val="00723D3A"/>
    <w:rsid w:val="00723D85"/>
    <w:rsid w:val="00723F04"/>
    <w:rsid w:val="00723F72"/>
    <w:rsid w:val="00724032"/>
    <w:rsid w:val="0072449E"/>
    <w:rsid w:val="00724953"/>
    <w:rsid w:val="00724DA5"/>
    <w:rsid w:val="00725400"/>
    <w:rsid w:val="007260A1"/>
    <w:rsid w:val="00726A95"/>
    <w:rsid w:val="00727512"/>
    <w:rsid w:val="00727554"/>
    <w:rsid w:val="007278D7"/>
    <w:rsid w:val="00727C15"/>
    <w:rsid w:val="007308B7"/>
    <w:rsid w:val="00730CE9"/>
    <w:rsid w:val="007326EC"/>
    <w:rsid w:val="0073294C"/>
    <w:rsid w:val="00732F28"/>
    <w:rsid w:val="00733DAC"/>
    <w:rsid w:val="007346BF"/>
    <w:rsid w:val="00735436"/>
    <w:rsid w:val="00737477"/>
    <w:rsid w:val="0073777E"/>
    <w:rsid w:val="007403F1"/>
    <w:rsid w:val="00742FD9"/>
    <w:rsid w:val="007437F1"/>
    <w:rsid w:val="00743E2F"/>
    <w:rsid w:val="0074478A"/>
    <w:rsid w:val="0074503E"/>
    <w:rsid w:val="00745F13"/>
    <w:rsid w:val="00746099"/>
    <w:rsid w:val="00747754"/>
    <w:rsid w:val="007478A8"/>
    <w:rsid w:val="00750304"/>
    <w:rsid w:val="007505E0"/>
    <w:rsid w:val="007509C5"/>
    <w:rsid w:val="00751670"/>
    <w:rsid w:val="00751C73"/>
    <w:rsid w:val="00751F60"/>
    <w:rsid w:val="00754789"/>
    <w:rsid w:val="00755392"/>
    <w:rsid w:val="00755446"/>
    <w:rsid w:val="00755C08"/>
    <w:rsid w:val="007564A4"/>
    <w:rsid w:val="007565CD"/>
    <w:rsid w:val="00756DBF"/>
    <w:rsid w:val="007576EA"/>
    <w:rsid w:val="00757C49"/>
    <w:rsid w:val="00760987"/>
    <w:rsid w:val="00760A70"/>
    <w:rsid w:val="00760C1C"/>
    <w:rsid w:val="00760DA6"/>
    <w:rsid w:val="00761CF8"/>
    <w:rsid w:val="00761D1E"/>
    <w:rsid w:val="00761FEC"/>
    <w:rsid w:val="00762482"/>
    <w:rsid w:val="00762A36"/>
    <w:rsid w:val="00763A94"/>
    <w:rsid w:val="00763F16"/>
    <w:rsid w:val="00764031"/>
    <w:rsid w:val="0076617E"/>
    <w:rsid w:val="00766270"/>
    <w:rsid w:val="00766889"/>
    <w:rsid w:val="00766C3D"/>
    <w:rsid w:val="007674EE"/>
    <w:rsid w:val="007717E3"/>
    <w:rsid w:val="007722D7"/>
    <w:rsid w:val="00772ECE"/>
    <w:rsid w:val="0077324E"/>
    <w:rsid w:val="00773685"/>
    <w:rsid w:val="00773B46"/>
    <w:rsid w:val="00773DA6"/>
    <w:rsid w:val="00774380"/>
    <w:rsid w:val="007748F0"/>
    <w:rsid w:val="00775831"/>
    <w:rsid w:val="007764DE"/>
    <w:rsid w:val="007771BC"/>
    <w:rsid w:val="00777433"/>
    <w:rsid w:val="00777949"/>
    <w:rsid w:val="0078024A"/>
    <w:rsid w:val="007805E4"/>
    <w:rsid w:val="00780DC7"/>
    <w:rsid w:val="00780FC1"/>
    <w:rsid w:val="00782454"/>
    <w:rsid w:val="00783C90"/>
    <w:rsid w:val="00783FB4"/>
    <w:rsid w:val="00786094"/>
    <w:rsid w:val="00786211"/>
    <w:rsid w:val="0078683D"/>
    <w:rsid w:val="00786AD0"/>
    <w:rsid w:val="0078725B"/>
    <w:rsid w:val="00787FC8"/>
    <w:rsid w:val="00790C97"/>
    <w:rsid w:val="00791240"/>
    <w:rsid w:val="00791245"/>
    <w:rsid w:val="00791F16"/>
    <w:rsid w:val="00792081"/>
    <w:rsid w:val="00792148"/>
    <w:rsid w:val="007928BB"/>
    <w:rsid w:val="00793588"/>
    <w:rsid w:val="0079402F"/>
    <w:rsid w:val="00794D21"/>
    <w:rsid w:val="00796343"/>
    <w:rsid w:val="00796D14"/>
    <w:rsid w:val="00797632"/>
    <w:rsid w:val="00797AD6"/>
    <w:rsid w:val="00797E88"/>
    <w:rsid w:val="007A03CA"/>
    <w:rsid w:val="007A195F"/>
    <w:rsid w:val="007A1D2C"/>
    <w:rsid w:val="007A23A1"/>
    <w:rsid w:val="007A26DA"/>
    <w:rsid w:val="007A286F"/>
    <w:rsid w:val="007A2C7E"/>
    <w:rsid w:val="007A2C91"/>
    <w:rsid w:val="007A305F"/>
    <w:rsid w:val="007A3B14"/>
    <w:rsid w:val="007A3F1D"/>
    <w:rsid w:val="007A564C"/>
    <w:rsid w:val="007A58A1"/>
    <w:rsid w:val="007A6117"/>
    <w:rsid w:val="007A6C8E"/>
    <w:rsid w:val="007B0F2B"/>
    <w:rsid w:val="007B126C"/>
    <w:rsid w:val="007B172B"/>
    <w:rsid w:val="007B1A46"/>
    <w:rsid w:val="007B1FB5"/>
    <w:rsid w:val="007B26AC"/>
    <w:rsid w:val="007B26FB"/>
    <w:rsid w:val="007B2DCB"/>
    <w:rsid w:val="007B3740"/>
    <w:rsid w:val="007B3845"/>
    <w:rsid w:val="007B3DB8"/>
    <w:rsid w:val="007B3FD3"/>
    <w:rsid w:val="007B42D0"/>
    <w:rsid w:val="007B473F"/>
    <w:rsid w:val="007B5067"/>
    <w:rsid w:val="007B5115"/>
    <w:rsid w:val="007B5719"/>
    <w:rsid w:val="007B6067"/>
    <w:rsid w:val="007B6A3E"/>
    <w:rsid w:val="007B6C72"/>
    <w:rsid w:val="007B72FD"/>
    <w:rsid w:val="007B73D0"/>
    <w:rsid w:val="007C015C"/>
    <w:rsid w:val="007C02CB"/>
    <w:rsid w:val="007C0A9C"/>
    <w:rsid w:val="007C0D94"/>
    <w:rsid w:val="007C0E9F"/>
    <w:rsid w:val="007C1D72"/>
    <w:rsid w:val="007C31FD"/>
    <w:rsid w:val="007C32FC"/>
    <w:rsid w:val="007C341E"/>
    <w:rsid w:val="007C39FE"/>
    <w:rsid w:val="007C444B"/>
    <w:rsid w:val="007C4951"/>
    <w:rsid w:val="007C4965"/>
    <w:rsid w:val="007C4975"/>
    <w:rsid w:val="007C5845"/>
    <w:rsid w:val="007C5EB1"/>
    <w:rsid w:val="007C6168"/>
    <w:rsid w:val="007C64B8"/>
    <w:rsid w:val="007C66A9"/>
    <w:rsid w:val="007C6C0E"/>
    <w:rsid w:val="007C7774"/>
    <w:rsid w:val="007C7BE5"/>
    <w:rsid w:val="007D09F2"/>
    <w:rsid w:val="007D0B51"/>
    <w:rsid w:val="007D0EE9"/>
    <w:rsid w:val="007D1B91"/>
    <w:rsid w:val="007D2714"/>
    <w:rsid w:val="007D2928"/>
    <w:rsid w:val="007D2FDB"/>
    <w:rsid w:val="007D34B1"/>
    <w:rsid w:val="007D3726"/>
    <w:rsid w:val="007D4E02"/>
    <w:rsid w:val="007D51D3"/>
    <w:rsid w:val="007D5327"/>
    <w:rsid w:val="007D53AB"/>
    <w:rsid w:val="007D55AB"/>
    <w:rsid w:val="007D5F51"/>
    <w:rsid w:val="007D6245"/>
    <w:rsid w:val="007D66A3"/>
    <w:rsid w:val="007D6849"/>
    <w:rsid w:val="007D6F97"/>
    <w:rsid w:val="007D79E0"/>
    <w:rsid w:val="007D7E6D"/>
    <w:rsid w:val="007E1608"/>
    <w:rsid w:val="007E1B29"/>
    <w:rsid w:val="007E2F96"/>
    <w:rsid w:val="007E2FE7"/>
    <w:rsid w:val="007E306A"/>
    <w:rsid w:val="007E307B"/>
    <w:rsid w:val="007E35A3"/>
    <w:rsid w:val="007E360A"/>
    <w:rsid w:val="007E3C4A"/>
    <w:rsid w:val="007E3E03"/>
    <w:rsid w:val="007E41C3"/>
    <w:rsid w:val="007E4541"/>
    <w:rsid w:val="007E4B28"/>
    <w:rsid w:val="007E50E9"/>
    <w:rsid w:val="007E5230"/>
    <w:rsid w:val="007E7760"/>
    <w:rsid w:val="007E7C66"/>
    <w:rsid w:val="007E7DA3"/>
    <w:rsid w:val="007F00B6"/>
    <w:rsid w:val="007F05C5"/>
    <w:rsid w:val="007F1DD4"/>
    <w:rsid w:val="007F3163"/>
    <w:rsid w:val="007F413E"/>
    <w:rsid w:val="007F4C2A"/>
    <w:rsid w:val="007F6B7D"/>
    <w:rsid w:val="007F6F3A"/>
    <w:rsid w:val="007F70B8"/>
    <w:rsid w:val="008002D5"/>
    <w:rsid w:val="00801083"/>
    <w:rsid w:val="00801580"/>
    <w:rsid w:val="00801603"/>
    <w:rsid w:val="00801DA7"/>
    <w:rsid w:val="00802D66"/>
    <w:rsid w:val="00803021"/>
    <w:rsid w:val="0080402E"/>
    <w:rsid w:val="00804589"/>
    <w:rsid w:val="00804B4D"/>
    <w:rsid w:val="00804F63"/>
    <w:rsid w:val="0080507C"/>
    <w:rsid w:val="008053A6"/>
    <w:rsid w:val="0080618E"/>
    <w:rsid w:val="0080645A"/>
    <w:rsid w:val="00806598"/>
    <w:rsid w:val="00806D03"/>
    <w:rsid w:val="00806DB0"/>
    <w:rsid w:val="00807953"/>
    <w:rsid w:val="00810B20"/>
    <w:rsid w:val="00810DB1"/>
    <w:rsid w:val="0081142B"/>
    <w:rsid w:val="00811D9C"/>
    <w:rsid w:val="00811E2C"/>
    <w:rsid w:val="00813780"/>
    <w:rsid w:val="00813970"/>
    <w:rsid w:val="008163F5"/>
    <w:rsid w:val="00816965"/>
    <w:rsid w:val="00816A59"/>
    <w:rsid w:val="008200D1"/>
    <w:rsid w:val="008208E4"/>
    <w:rsid w:val="00820FD0"/>
    <w:rsid w:val="00822A5D"/>
    <w:rsid w:val="008233F1"/>
    <w:rsid w:val="0082468A"/>
    <w:rsid w:val="00824A10"/>
    <w:rsid w:val="00824FBF"/>
    <w:rsid w:val="008259FB"/>
    <w:rsid w:val="008260D4"/>
    <w:rsid w:val="008264CC"/>
    <w:rsid w:val="00827395"/>
    <w:rsid w:val="00827FED"/>
    <w:rsid w:val="008302B4"/>
    <w:rsid w:val="00830661"/>
    <w:rsid w:val="008311AF"/>
    <w:rsid w:val="0083127A"/>
    <w:rsid w:val="00831EC5"/>
    <w:rsid w:val="008347F3"/>
    <w:rsid w:val="00835067"/>
    <w:rsid w:val="008354E4"/>
    <w:rsid w:val="008369B9"/>
    <w:rsid w:val="00837347"/>
    <w:rsid w:val="0083783C"/>
    <w:rsid w:val="00837B3C"/>
    <w:rsid w:val="00837BF9"/>
    <w:rsid w:val="0084143E"/>
    <w:rsid w:val="008418D7"/>
    <w:rsid w:val="00841B4F"/>
    <w:rsid w:val="00842B07"/>
    <w:rsid w:val="00843F11"/>
    <w:rsid w:val="00844185"/>
    <w:rsid w:val="0084470C"/>
    <w:rsid w:val="00845A8F"/>
    <w:rsid w:val="00845B2B"/>
    <w:rsid w:val="00845CE0"/>
    <w:rsid w:val="00846B60"/>
    <w:rsid w:val="00847017"/>
    <w:rsid w:val="0084726F"/>
    <w:rsid w:val="008500FF"/>
    <w:rsid w:val="0085049D"/>
    <w:rsid w:val="00851522"/>
    <w:rsid w:val="00851559"/>
    <w:rsid w:val="008525B7"/>
    <w:rsid w:val="00852C08"/>
    <w:rsid w:val="00852EDC"/>
    <w:rsid w:val="00853691"/>
    <w:rsid w:val="00853701"/>
    <w:rsid w:val="0085372A"/>
    <w:rsid w:val="0085411D"/>
    <w:rsid w:val="00854861"/>
    <w:rsid w:val="008550F3"/>
    <w:rsid w:val="00855193"/>
    <w:rsid w:val="00856CD9"/>
    <w:rsid w:val="00857C8F"/>
    <w:rsid w:val="00861CB2"/>
    <w:rsid w:val="00861ECD"/>
    <w:rsid w:val="008637A1"/>
    <w:rsid w:val="00864177"/>
    <w:rsid w:val="008650D0"/>
    <w:rsid w:val="008653A8"/>
    <w:rsid w:val="00865487"/>
    <w:rsid w:val="00866587"/>
    <w:rsid w:val="008672A8"/>
    <w:rsid w:val="00867BD0"/>
    <w:rsid w:val="00867DC4"/>
    <w:rsid w:val="00870190"/>
    <w:rsid w:val="00870197"/>
    <w:rsid w:val="008701A2"/>
    <w:rsid w:val="00870E1E"/>
    <w:rsid w:val="00871254"/>
    <w:rsid w:val="008720DD"/>
    <w:rsid w:val="00873305"/>
    <w:rsid w:val="00873619"/>
    <w:rsid w:val="00874C9F"/>
    <w:rsid w:val="00875760"/>
    <w:rsid w:val="00875D0F"/>
    <w:rsid w:val="00876C7E"/>
    <w:rsid w:val="008771F5"/>
    <w:rsid w:val="00880E8A"/>
    <w:rsid w:val="0088449F"/>
    <w:rsid w:val="0088510C"/>
    <w:rsid w:val="00886555"/>
    <w:rsid w:val="00887190"/>
    <w:rsid w:val="00890767"/>
    <w:rsid w:val="00890A3C"/>
    <w:rsid w:val="00890BE0"/>
    <w:rsid w:val="00891237"/>
    <w:rsid w:val="00891843"/>
    <w:rsid w:val="008926C0"/>
    <w:rsid w:val="00892C48"/>
    <w:rsid w:val="00893677"/>
    <w:rsid w:val="00893C2A"/>
    <w:rsid w:val="008940A8"/>
    <w:rsid w:val="008956C7"/>
    <w:rsid w:val="0089648B"/>
    <w:rsid w:val="0089666F"/>
    <w:rsid w:val="0089674C"/>
    <w:rsid w:val="00897EFA"/>
    <w:rsid w:val="008A0550"/>
    <w:rsid w:val="008A156F"/>
    <w:rsid w:val="008A225B"/>
    <w:rsid w:val="008A236C"/>
    <w:rsid w:val="008A2DF8"/>
    <w:rsid w:val="008A36CA"/>
    <w:rsid w:val="008A3BBA"/>
    <w:rsid w:val="008A3F8A"/>
    <w:rsid w:val="008A4101"/>
    <w:rsid w:val="008A4851"/>
    <w:rsid w:val="008A6328"/>
    <w:rsid w:val="008A673E"/>
    <w:rsid w:val="008A6CA0"/>
    <w:rsid w:val="008B00F7"/>
    <w:rsid w:val="008B1071"/>
    <w:rsid w:val="008B166D"/>
    <w:rsid w:val="008B1E97"/>
    <w:rsid w:val="008B2D22"/>
    <w:rsid w:val="008B38B9"/>
    <w:rsid w:val="008B3E29"/>
    <w:rsid w:val="008B512C"/>
    <w:rsid w:val="008B6844"/>
    <w:rsid w:val="008B7A58"/>
    <w:rsid w:val="008C09CD"/>
    <w:rsid w:val="008C0DB4"/>
    <w:rsid w:val="008C1B93"/>
    <w:rsid w:val="008C29BB"/>
    <w:rsid w:val="008C4E32"/>
    <w:rsid w:val="008C5820"/>
    <w:rsid w:val="008C5D72"/>
    <w:rsid w:val="008C66BF"/>
    <w:rsid w:val="008C6B1B"/>
    <w:rsid w:val="008C6BAA"/>
    <w:rsid w:val="008C6BFF"/>
    <w:rsid w:val="008C6DDE"/>
    <w:rsid w:val="008C745C"/>
    <w:rsid w:val="008C754B"/>
    <w:rsid w:val="008C765A"/>
    <w:rsid w:val="008C7976"/>
    <w:rsid w:val="008C7C06"/>
    <w:rsid w:val="008D062C"/>
    <w:rsid w:val="008D09CC"/>
    <w:rsid w:val="008D1194"/>
    <w:rsid w:val="008D1562"/>
    <w:rsid w:val="008D17AD"/>
    <w:rsid w:val="008D2AAF"/>
    <w:rsid w:val="008D335B"/>
    <w:rsid w:val="008D47D6"/>
    <w:rsid w:val="008D4EEA"/>
    <w:rsid w:val="008D5D0A"/>
    <w:rsid w:val="008D672A"/>
    <w:rsid w:val="008D7015"/>
    <w:rsid w:val="008D7FD6"/>
    <w:rsid w:val="008E0AEC"/>
    <w:rsid w:val="008E0D32"/>
    <w:rsid w:val="008E26C9"/>
    <w:rsid w:val="008E2A13"/>
    <w:rsid w:val="008E2B27"/>
    <w:rsid w:val="008E318D"/>
    <w:rsid w:val="008E37A1"/>
    <w:rsid w:val="008E3B6B"/>
    <w:rsid w:val="008E43A0"/>
    <w:rsid w:val="008E44DC"/>
    <w:rsid w:val="008E47D4"/>
    <w:rsid w:val="008E590E"/>
    <w:rsid w:val="008E6065"/>
    <w:rsid w:val="008E6109"/>
    <w:rsid w:val="008E65E3"/>
    <w:rsid w:val="008E720F"/>
    <w:rsid w:val="008E723B"/>
    <w:rsid w:val="008E7E03"/>
    <w:rsid w:val="008E7F0D"/>
    <w:rsid w:val="008F18DE"/>
    <w:rsid w:val="008F2E7B"/>
    <w:rsid w:val="008F2F9E"/>
    <w:rsid w:val="008F4A61"/>
    <w:rsid w:val="008F4F01"/>
    <w:rsid w:val="008F4F86"/>
    <w:rsid w:val="008F5912"/>
    <w:rsid w:val="008F5B7D"/>
    <w:rsid w:val="008F6102"/>
    <w:rsid w:val="008F6488"/>
    <w:rsid w:val="008F6676"/>
    <w:rsid w:val="008F6B1B"/>
    <w:rsid w:val="008F70FA"/>
    <w:rsid w:val="008F7245"/>
    <w:rsid w:val="008F72A1"/>
    <w:rsid w:val="008F7798"/>
    <w:rsid w:val="008F77F2"/>
    <w:rsid w:val="0090015A"/>
    <w:rsid w:val="009003EE"/>
    <w:rsid w:val="009010C5"/>
    <w:rsid w:val="009034F1"/>
    <w:rsid w:val="00904896"/>
    <w:rsid w:val="00904E11"/>
    <w:rsid w:val="009057F5"/>
    <w:rsid w:val="009060E7"/>
    <w:rsid w:val="00906A12"/>
    <w:rsid w:val="00906E66"/>
    <w:rsid w:val="00906EE7"/>
    <w:rsid w:val="009074F0"/>
    <w:rsid w:val="00907965"/>
    <w:rsid w:val="0091007E"/>
    <w:rsid w:val="0091057C"/>
    <w:rsid w:val="00910EF9"/>
    <w:rsid w:val="00912C27"/>
    <w:rsid w:val="009131DD"/>
    <w:rsid w:val="00913211"/>
    <w:rsid w:val="00913433"/>
    <w:rsid w:val="00913D59"/>
    <w:rsid w:val="0091434C"/>
    <w:rsid w:val="00915792"/>
    <w:rsid w:val="00916489"/>
    <w:rsid w:val="00916B54"/>
    <w:rsid w:val="00916F4E"/>
    <w:rsid w:val="0091739E"/>
    <w:rsid w:val="00917E36"/>
    <w:rsid w:val="00920890"/>
    <w:rsid w:val="00920FBD"/>
    <w:rsid w:val="009218A3"/>
    <w:rsid w:val="0092205B"/>
    <w:rsid w:val="00922C79"/>
    <w:rsid w:val="00923A1C"/>
    <w:rsid w:val="009247F5"/>
    <w:rsid w:val="00924A7B"/>
    <w:rsid w:val="00925616"/>
    <w:rsid w:val="0092615B"/>
    <w:rsid w:val="0092627C"/>
    <w:rsid w:val="009266B0"/>
    <w:rsid w:val="00926DC8"/>
    <w:rsid w:val="009274FE"/>
    <w:rsid w:val="0093017B"/>
    <w:rsid w:val="00930237"/>
    <w:rsid w:val="00930CEC"/>
    <w:rsid w:val="00931A63"/>
    <w:rsid w:val="00931E77"/>
    <w:rsid w:val="009351AE"/>
    <w:rsid w:val="00935B83"/>
    <w:rsid w:val="00937368"/>
    <w:rsid w:val="0093776A"/>
    <w:rsid w:val="00941159"/>
    <w:rsid w:val="009417F7"/>
    <w:rsid w:val="009429FB"/>
    <w:rsid w:val="009445FC"/>
    <w:rsid w:val="009458D4"/>
    <w:rsid w:val="00945E0A"/>
    <w:rsid w:val="00945FEE"/>
    <w:rsid w:val="009461DF"/>
    <w:rsid w:val="0094699A"/>
    <w:rsid w:val="009474B4"/>
    <w:rsid w:val="00947C72"/>
    <w:rsid w:val="009501A2"/>
    <w:rsid w:val="009512EE"/>
    <w:rsid w:val="009525F9"/>
    <w:rsid w:val="0095301D"/>
    <w:rsid w:val="00953311"/>
    <w:rsid w:val="00953740"/>
    <w:rsid w:val="009573A6"/>
    <w:rsid w:val="00957520"/>
    <w:rsid w:val="00957B1B"/>
    <w:rsid w:val="0096102A"/>
    <w:rsid w:val="0096153F"/>
    <w:rsid w:val="009622F0"/>
    <w:rsid w:val="009623F9"/>
    <w:rsid w:val="009632BB"/>
    <w:rsid w:val="009632C5"/>
    <w:rsid w:val="00963444"/>
    <w:rsid w:val="00963F69"/>
    <w:rsid w:val="0096409D"/>
    <w:rsid w:val="009640F0"/>
    <w:rsid w:val="00964AA9"/>
    <w:rsid w:val="00964F01"/>
    <w:rsid w:val="00965509"/>
    <w:rsid w:val="0096560D"/>
    <w:rsid w:val="00965719"/>
    <w:rsid w:val="00965E07"/>
    <w:rsid w:val="009710AE"/>
    <w:rsid w:val="009716A0"/>
    <w:rsid w:val="009718F6"/>
    <w:rsid w:val="00971FDB"/>
    <w:rsid w:val="009723E0"/>
    <w:rsid w:val="009733F7"/>
    <w:rsid w:val="0097374C"/>
    <w:rsid w:val="0097394E"/>
    <w:rsid w:val="00973BC2"/>
    <w:rsid w:val="00974AEA"/>
    <w:rsid w:val="00974F96"/>
    <w:rsid w:val="00975F71"/>
    <w:rsid w:val="0098081A"/>
    <w:rsid w:val="0098091C"/>
    <w:rsid w:val="009816D4"/>
    <w:rsid w:val="0098204F"/>
    <w:rsid w:val="00983519"/>
    <w:rsid w:val="009841C7"/>
    <w:rsid w:val="00984FB4"/>
    <w:rsid w:val="00986F62"/>
    <w:rsid w:val="00987989"/>
    <w:rsid w:val="00990773"/>
    <w:rsid w:val="00990E45"/>
    <w:rsid w:val="00991328"/>
    <w:rsid w:val="00991667"/>
    <w:rsid w:val="00992B38"/>
    <w:rsid w:val="00992DD0"/>
    <w:rsid w:val="0099325C"/>
    <w:rsid w:val="0099370A"/>
    <w:rsid w:val="00994B2C"/>
    <w:rsid w:val="0099565B"/>
    <w:rsid w:val="00995A1D"/>
    <w:rsid w:val="00997A12"/>
    <w:rsid w:val="009A0407"/>
    <w:rsid w:val="009A21B3"/>
    <w:rsid w:val="009A22B9"/>
    <w:rsid w:val="009A2942"/>
    <w:rsid w:val="009A3C17"/>
    <w:rsid w:val="009A3D8D"/>
    <w:rsid w:val="009A3DB7"/>
    <w:rsid w:val="009A3E31"/>
    <w:rsid w:val="009A4470"/>
    <w:rsid w:val="009A56D4"/>
    <w:rsid w:val="009A63EE"/>
    <w:rsid w:val="009A6E8F"/>
    <w:rsid w:val="009A79F1"/>
    <w:rsid w:val="009A7DAE"/>
    <w:rsid w:val="009B0F27"/>
    <w:rsid w:val="009B14A1"/>
    <w:rsid w:val="009B1EE2"/>
    <w:rsid w:val="009B20EA"/>
    <w:rsid w:val="009B29BF"/>
    <w:rsid w:val="009B4CEA"/>
    <w:rsid w:val="009B5262"/>
    <w:rsid w:val="009B568F"/>
    <w:rsid w:val="009B59AC"/>
    <w:rsid w:val="009B6BBD"/>
    <w:rsid w:val="009C0437"/>
    <w:rsid w:val="009C1667"/>
    <w:rsid w:val="009C17F2"/>
    <w:rsid w:val="009C1D8B"/>
    <w:rsid w:val="009C1E65"/>
    <w:rsid w:val="009C20BE"/>
    <w:rsid w:val="009C2546"/>
    <w:rsid w:val="009C2601"/>
    <w:rsid w:val="009C35E7"/>
    <w:rsid w:val="009C36AE"/>
    <w:rsid w:val="009C41C6"/>
    <w:rsid w:val="009C45EB"/>
    <w:rsid w:val="009C4745"/>
    <w:rsid w:val="009C4AD5"/>
    <w:rsid w:val="009C4C6D"/>
    <w:rsid w:val="009C5B73"/>
    <w:rsid w:val="009C63D0"/>
    <w:rsid w:val="009C65BD"/>
    <w:rsid w:val="009C6699"/>
    <w:rsid w:val="009C6D6F"/>
    <w:rsid w:val="009C718D"/>
    <w:rsid w:val="009D04AB"/>
    <w:rsid w:val="009D07E9"/>
    <w:rsid w:val="009D0997"/>
    <w:rsid w:val="009D0D6F"/>
    <w:rsid w:val="009D0EC8"/>
    <w:rsid w:val="009D1705"/>
    <w:rsid w:val="009D3385"/>
    <w:rsid w:val="009D3C95"/>
    <w:rsid w:val="009D4212"/>
    <w:rsid w:val="009D48C4"/>
    <w:rsid w:val="009D5553"/>
    <w:rsid w:val="009D58E9"/>
    <w:rsid w:val="009D5A58"/>
    <w:rsid w:val="009D60F1"/>
    <w:rsid w:val="009E13C9"/>
    <w:rsid w:val="009E1631"/>
    <w:rsid w:val="009E2259"/>
    <w:rsid w:val="009E31E1"/>
    <w:rsid w:val="009E4AC3"/>
    <w:rsid w:val="009E6368"/>
    <w:rsid w:val="009E7CA2"/>
    <w:rsid w:val="009E7D00"/>
    <w:rsid w:val="009F0875"/>
    <w:rsid w:val="009F0D02"/>
    <w:rsid w:val="009F0E2F"/>
    <w:rsid w:val="009F13EA"/>
    <w:rsid w:val="009F17E6"/>
    <w:rsid w:val="009F2A38"/>
    <w:rsid w:val="009F31CE"/>
    <w:rsid w:val="009F3341"/>
    <w:rsid w:val="009F3609"/>
    <w:rsid w:val="009F3E88"/>
    <w:rsid w:val="009F4BF9"/>
    <w:rsid w:val="009F4DBC"/>
    <w:rsid w:val="009F5571"/>
    <w:rsid w:val="009F5E6E"/>
    <w:rsid w:val="009F69D9"/>
    <w:rsid w:val="009F71F6"/>
    <w:rsid w:val="009F724E"/>
    <w:rsid w:val="009F76C9"/>
    <w:rsid w:val="009F7D72"/>
    <w:rsid w:val="00A00293"/>
    <w:rsid w:val="00A00551"/>
    <w:rsid w:val="00A00C35"/>
    <w:rsid w:val="00A0121B"/>
    <w:rsid w:val="00A02498"/>
    <w:rsid w:val="00A0366A"/>
    <w:rsid w:val="00A03DE7"/>
    <w:rsid w:val="00A05485"/>
    <w:rsid w:val="00A05831"/>
    <w:rsid w:val="00A060F3"/>
    <w:rsid w:val="00A06C68"/>
    <w:rsid w:val="00A06DE0"/>
    <w:rsid w:val="00A0719D"/>
    <w:rsid w:val="00A0720B"/>
    <w:rsid w:val="00A0782F"/>
    <w:rsid w:val="00A07F6A"/>
    <w:rsid w:val="00A111BE"/>
    <w:rsid w:val="00A11437"/>
    <w:rsid w:val="00A1173C"/>
    <w:rsid w:val="00A11CE4"/>
    <w:rsid w:val="00A120AC"/>
    <w:rsid w:val="00A13306"/>
    <w:rsid w:val="00A13458"/>
    <w:rsid w:val="00A13A35"/>
    <w:rsid w:val="00A157E6"/>
    <w:rsid w:val="00A15EE2"/>
    <w:rsid w:val="00A16569"/>
    <w:rsid w:val="00A17412"/>
    <w:rsid w:val="00A177B5"/>
    <w:rsid w:val="00A2001F"/>
    <w:rsid w:val="00A2093C"/>
    <w:rsid w:val="00A21A01"/>
    <w:rsid w:val="00A21CE8"/>
    <w:rsid w:val="00A22130"/>
    <w:rsid w:val="00A2240B"/>
    <w:rsid w:val="00A22EFF"/>
    <w:rsid w:val="00A239CC"/>
    <w:rsid w:val="00A24AC9"/>
    <w:rsid w:val="00A25D82"/>
    <w:rsid w:val="00A2641C"/>
    <w:rsid w:val="00A27306"/>
    <w:rsid w:val="00A27570"/>
    <w:rsid w:val="00A2781A"/>
    <w:rsid w:val="00A27AF7"/>
    <w:rsid w:val="00A304CB"/>
    <w:rsid w:val="00A30696"/>
    <w:rsid w:val="00A319C7"/>
    <w:rsid w:val="00A31A8C"/>
    <w:rsid w:val="00A340AB"/>
    <w:rsid w:val="00A348D3"/>
    <w:rsid w:val="00A34E91"/>
    <w:rsid w:val="00A3520C"/>
    <w:rsid w:val="00A3549E"/>
    <w:rsid w:val="00A356E1"/>
    <w:rsid w:val="00A3575D"/>
    <w:rsid w:val="00A35E5A"/>
    <w:rsid w:val="00A36311"/>
    <w:rsid w:val="00A366EA"/>
    <w:rsid w:val="00A369B4"/>
    <w:rsid w:val="00A4000F"/>
    <w:rsid w:val="00A40225"/>
    <w:rsid w:val="00A402CA"/>
    <w:rsid w:val="00A4051D"/>
    <w:rsid w:val="00A40E33"/>
    <w:rsid w:val="00A4302E"/>
    <w:rsid w:val="00A43587"/>
    <w:rsid w:val="00A43C6B"/>
    <w:rsid w:val="00A44040"/>
    <w:rsid w:val="00A443D2"/>
    <w:rsid w:val="00A46A2F"/>
    <w:rsid w:val="00A47005"/>
    <w:rsid w:val="00A470AC"/>
    <w:rsid w:val="00A4799F"/>
    <w:rsid w:val="00A5017B"/>
    <w:rsid w:val="00A50DD9"/>
    <w:rsid w:val="00A51210"/>
    <w:rsid w:val="00A52B35"/>
    <w:rsid w:val="00A53BF6"/>
    <w:rsid w:val="00A541DF"/>
    <w:rsid w:val="00A543BC"/>
    <w:rsid w:val="00A543CA"/>
    <w:rsid w:val="00A558F5"/>
    <w:rsid w:val="00A568AD"/>
    <w:rsid w:val="00A57A9A"/>
    <w:rsid w:val="00A57CA3"/>
    <w:rsid w:val="00A57FD7"/>
    <w:rsid w:val="00A6043B"/>
    <w:rsid w:val="00A60929"/>
    <w:rsid w:val="00A60BED"/>
    <w:rsid w:val="00A60C46"/>
    <w:rsid w:val="00A611D9"/>
    <w:rsid w:val="00A625F2"/>
    <w:rsid w:val="00A62BE8"/>
    <w:rsid w:val="00A633D9"/>
    <w:rsid w:val="00A63FBD"/>
    <w:rsid w:val="00A645F6"/>
    <w:rsid w:val="00A64BBD"/>
    <w:rsid w:val="00A65080"/>
    <w:rsid w:val="00A66CF6"/>
    <w:rsid w:val="00A67063"/>
    <w:rsid w:val="00A67CE6"/>
    <w:rsid w:val="00A720FF"/>
    <w:rsid w:val="00A72694"/>
    <w:rsid w:val="00A72936"/>
    <w:rsid w:val="00A72CC6"/>
    <w:rsid w:val="00A73C4A"/>
    <w:rsid w:val="00A73E52"/>
    <w:rsid w:val="00A73F24"/>
    <w:rsid w:val="00A7600C"/>
    <w:rsid w:val="00A76BA5"/>
    <w:rsid w:val="00A7710C"/>
    <w:rsid w:val="00A7726C"/>
    <w:rsid w:val="00A81393"/>
    <w:rsid w:val="00A81732"/>
    <w:rsid w:val="00A81F1E"/>
    <w:rsid w:val="00A83080"/>
    <w:rsid w:val="00A83429"/>
    <w:rsid w:val="00A83795"/>
    <w:rsid w:val="00A83BB1"/>
    <w:rsid w:val="00A83C35"/>
    <w:rsid w:val="00A83EA7"/>
    <w:rsid w:val="00A849AD"/>
    <w:rsid w:val="00A85870"/>
    <w:rsid w:val="00A85FAF"/>
    <w:rsid w:val="00A861F6"/>
    <w:rsid w:val="00A86BD2"/>
    <w:rsid w:val="00A91648"/>
    <w:rsid w:val="00A94325"/>
    <w:rsid w:val="00A949E9"/>
    <w:rsid w:val="00A94DFF"/>
    <w:rsid w:val="00A96757"/>
    <w:rsid w:val="00A97195"/>
    <w:rsid w:val="00A97618"/>
    <w:rsid w:val="00AA0D68"/>
    <w:rsid w:val="00AA138D"/>
    <w:rsid w:val="00AA294F"/>
    <w:rsid w:val="00AA2D78"/>
    <w:rsid w:val="00AA2E3E"/>
    <w:rsid w:val="00AA33B0"/>
    <w:rsid w:val="00AA409C"/>
    <w:rsid w:val="00AA5EB3"/>
    <w:rsid w:val="00AA60AC"/>
    <w:rsid w:val="00AA629E"/>
    <w:rsid w:val="00AA6C52"/>
    <w:rsid w:val="00AB0E7E"/>
    <w:rsid w:val="00AB1068"/>
    <w:rsid w:val="00AB19B3"/>
    <w:rsid w:val="00AB1DE7"/>
    <w:rsid w:val="00AB3900"/>
    <w:rsid w:val="00AB3D61"/>
    <w:rsid w:val="00AB5E17"/>
    <w:rsid w:val="00AB73DA"/>
    <w:rsid w:val="00AC0402"/>
    <w:rsid w:val="00AC0BB1"/>
    <w:rsid w:val="00AC1E1B"/>
    <w:rsid w:val="00AC392F"/>
    <w:rsid w:val="00AC4D11"/>
    <w:rsid w:val="00AC57BA"/>
    <w:rsid w:val="00AC6748"/>
    <w:rsid w:val="00AC6D06"/>
    <w:rsid w:val="00AC6F7A"/>
    <w:rsid w:val="00AC7EEA"/>
    <w:rsid w:val="00AD061C"/>
    <w:rsid w:val="00AD08F4"/>
    <w:rsid w:val="00AD0BC0"/>
    <w:rsid w:val="00AD0C59"/>
    <w:rsid w:val="00AD0F1B"/>
    <w:rsid w:val="00AD1047"/>
    <w:rsid w:val="00AD188F"/>
    <w:rsid w:val="00AD218F"/>
    <w:rsid w:val="00AD2A3D"/>
    <w:rsid w:val="00AD3180"/>
    <w:rsid w:val="00AD343E"/>
    <w:rsid w:val="00AD3496"/>
    <w:rsid w:val="00AD42AC"/>
    <w:rsid w:val="00AD5166"/>
    <w:rsid w:val="00AD5372"/>
    <w:rsid w:val="00AD5478"/>
    <w:rsid w:val="00AD5F91"/>
    <w:rsid w:val="00AD6B30"/>
    <w:rsid w:val="00AD7102"/>
    <w:rsid w:val="00AD7B88"/>
    <w:rsid w:val="00AD7C24"/>
    <w:rsid w:val="00AE086C"/>
    <w:rsid w:val="00AE097A"/>
    <w:rsid w:val="00AE0E2E"/>
    <w:rsid w:val="00AE0F81"/>
    <w:rsid w:val="00AE0FF0"/>
    <w:rsid w:val="00AE10FE"/>
    <w:rsid w:val="00AE148C"/>
    <w:rsid w:val="00AE241E"/>
    <w:rsid w:val="00AE2DE3"/>
    <w:rsid w:val="00AE31D7"/>
    <w:rsid w:val="00AE3732"/>
    <w:rsid w:val="00AE4888"/>
    <w:rsid w:val="00AE4D0A"/>
    <w:rsid w:val="00AE4E58"/>
    <w:rsid w:val="00AE5691"/>
    <w:rsid w:val="00AE6082"/>
    <w:rsid w:val="00AE6A7E"/>
    <w:rsid w:val="00AE7567"/>
    <w:rsid w:val="00AF0084"/>
    <w:rsid w:val="00AF0265"/>
    <w:rsid w:val="00AF04B1"/>
    <w:rsid w:val="00AF12D4"/>
    <w:rsid w:val="00AF13E4"/>
    <w:rsid w:val="00AF2872"/>
    <w:rsid w:val="00AF4A27"/>
    <w:rsid w:val="00AF5A4B"/>
    <w:rsid w:val="00AF60B5"/>
    <w:rsid w:val="00AF6391"/>
    <w:rsid w:val="00AF6A61"/>
    <w:rsid w:val="00AF790C"/>
    <w:rsid w:val="00B00BF4"/>
    <w:rsid w:val="00B00E7D"/>
    <w:rsid w:val="00B01327"/>
    <w:rsid w:val="00B01819"/>
    <w:rsid w:val="00B01C0C"/>
    <w:rsid w:val="00B02193"/>
    <w:rsid w:val="00B02399"/>
    <w:rsid w:val="00B02702"/>
    <w:rsid w:val="00B0284B"/>
    <w:rsid w:val="00B0288A"/>
    <w:rsid w:val="00B03C9F"/>
    <w:rsid w:val="00B04438"/>
    <w:rsid w:val="00B057FD"/>
    <w:rsid w:val="00B06620"/>
    <w:rsid w:val="00B066B5"/>
    <w:rsid w:val="00B06802"/>
    <w:rsid w:val="00B06A48"/>
    <w:rsid w:val="00B07229"/>
    <w:rsid w:val="00B07308"/>
    <w:rsid w:val="00B07408"/>
    <w:rsid w:val="00B10685"/>
    <w:rsid w:val="00B11A40"/>
    <w:rsid w:val="00B11A89"/>
    <w:rsid w:val="00B11DC5"/>
    <w:rsid w:val="00B12868"/>
    <w:rsid w:val="00B132B5"/>
    <w:rsid w:val="00B132E8"/>
    <w:rsid w:val="00B14260"/>
    <w:rsid w:val="00B149BB"/>
    <w:rsid w:val="00B14DFD"/>
    <w:rsid w:val="00B15935"/>
    <w:rsid w:val="00B15DB5"/>
    <w:rsid w:val="00B1622B"/>
    <w:rsid w:val="00B16778"/>
    <w:rsid w:val="00B168C6"/>
    <w:rsid w:val="00B17168"/>
    <w:rsid w:val="00B17E5C"/>
    <w:rsid w:val="00B2096D"/>
    <w:rsid w:val="00B21234"/>
    <w:rsid w:val="00B21570"/>
    <w:rsid w:val="00B220E1"/>
    <w:rsid w:val="00B22D21"/>
    <w:rsid w:val="00B22F62"/>
    <w:rsid w:val="00B2329F"/>
    <w:rsid w:val="00B258F2"/>
    <w:rsid w:val="00B25B5B"/>
    <w:rsid w:val="00B26562"/>
    <w:rsid w:val="00B268FD"/>
    <w:rsid w:val="00B26DC2"/>
    <w:rsid w:val="00B2785E"/>
    <w:rsid w:val="00B310FF"/>
    <w:rsid w:val="00B3121E"/>
    <w:rsid w:val="00B31243"/>
    <w:rsid w:val="00B3178F"/>
    <w:rsid w:val="00B32B99"/>
    <w:rsid w:val="00B32EBA"/>
    <w:rsid w:val="00B33F4F"/>
    <w:rsid w:val="00B34131"/>
    <w:rsid w:val="00B3419F"/>
    <w:rsid w:val="00B35896"/>
    <w:rsid w:val="00B35916"/>
    <w:rsid w:val="00B35F25"/>
    <w:rsid w:val="00B36E8D"/>
    <w:rsid w:val="00B37C08"/>
    <w:rsid w:val="00B37DE2"/>
    <w:rsid w:val="00B40595"/>
    <w:rsid w:val="00B4073D"/>
    <w:rsid w:val="00B40F67"/>
    <w:rsid w:val="00B4100B"/>
    <w:rsid w:val="00B41A37"/>
    <w:rsid w:val="00B41C9B"/>
    <w:rsid w:val="00B42352"/>
    <w:rsid w:val="00B42A74"/>
    <w:rsid w:val="00B43083"/>
    <w:rsid w:val="00B4323E"/>
    <w:rsid w:val="00B4336F"/>
    <w:rsid w:val="00B43B14"/>
    <w:rsid w:val="00B444D8"/>
    <w:rsid w:val="00B465E5"/>
    <w:rsid w:val="00B4682F"/>
    <w:rsid w:val="00B46E99"/>
    <w:rsid w:val="00B475E9"/>
    <w:rsid w:val="00B500A8"/>
    <w:rsid w:val="00B514DF"/>
    <w:rsid w:val="00B52BEF"/>
    <w:rsid w:val="00B53BB7"/>
    <w:rsid w:val="00B53E2F"/>
    <w:rsid w:val="00B53EAE"/>
    <w:rsid w:val="00B54245"/>
    <w:rsid w:val="00B54F5B"/>
    <w:rsid w:val="00B55615"/>
    <w:rsid w:val="00B562EB"/>
    <w:rsid w:val="00B56531"/>
    <w:rsid w:val="00B56D90"/>
    <w:rsid w:val="00B57172"/>
    <w:rsid w:val="00B5793D"/>
    <w:rsid w:val="00B57EA3"/>
    <w:rsid w:val="00B6125C"/>
    <w:rsid w:val="00B61CE5"/>
    <w:rsid w:val="00B627A0"/>
    <w:rsid w:val="00B629C0"/>
    <w:rsid w:val="00B63406"/>
    <w:rsid w:val="00B635E7"/>
    <w:rsid w:val="00B63F2B"/>
    <w:rsid w:val="00B64E04"/>
    <w:rsid w:val="00B65445"/>
    <w:rsid w:val="00B6597D"/>
    <w:rsid w:val="00B65B90"/>
    <w:rsid w:val="00B667B5"/>
    <w:rsid w:val="00B6713E"/>
    <w:rsid w:val="00B6734C"/>
    <w:rsid w:val="00B674FF"/>
    <w:rsid w:val="00B675B6"/>
    <w:rsid w:val="00B67B9B"/>
    <w:rsid w:val="00B67D12"/>
    <w:rsid w:val="00B70AE8"/>
    <w:rsid w:val="00B70C18"/>
    <w:rsid w:val="00B71316"/>
    <w:rsid w:val="00B71FBE"/>
    <w:rsid w:val="00B722C6"/>
    <w:rsid w:val="00B728E1"/>
    <w:rsid w:val="00B73608"/>
    <w:rsid w:val="00B73679"/>
    <w:rsid w:val="00B73CA6"/>
    <w:rsid w:val="00B74302"/>
    <w:rsid w:val="00B74D15"/>
    <w:rsid w:val="00B77416"/>
    <w:rsid w:val="00B77FB5"/>
    <w:rsid w:val="00B805F7"/>
    <w:rsid w:val="00B806A5"/>
    <w:rsid w:val="00B806F7"/>
    <w:rsid w:val="00B80E81"/>
    <w:rsid w:val="00B814B3"/>
    <w:rsid w:val="00B81595"/>
    <w:rsid w:val="00B8226A"/>
    <w:rsid w:val="00B8231B"/>
    <w:rsid w:val="00B82424"/>
    <w:rsid w:val="00B83042"/>
    <w:rsid w:val="00B83207"/>
    <w:rsid w:val="00B839C7"/>
    <w:rsid w:val="00B83A27"/>
    <w:rsid w:val="00B83B82"/>
    <w:rsid w:val="00B83C7D"/>
    <w:rsid w:val="00B8443F"/>
    <w:rsid w:val="00B84450"/>
    <w:rsid w:val="00B8537B"/>
    <w:rsid w:val="00B85906"/>
    <w:rsid w:val="00B85B81"/>
    <w:rsid w:val="00B865C7"/>
    <w:rsid w:val="00B86922"/>
    <w:rsid w:val="00B912B9"/>
    <w:rsid w:val="00B9153E"/>
    <w:rsid w:val="00B91945"/>
    <w:rsid w:val="00B91A59"/>
    <w:rsid w:val="00B91A64"/>
    <w:rsid w:val="00B91DEC"/>
    <w:rsid w:val="00B9238D"/>
    <w:rsid w:val="00B937C2"/>
    <w:rsid w:val="00B938B5"/>
    <w:rsid w:val="00B94EC3"/>
    <w:rsid w:val="00B94EF1"/>
    <w:rsid w:val="00B94F84"/>
    <w:rsid w:val="00B96F97"/>
    <w:rsid w:val="00B97B30"/>
    <w:rsid w:val="00B97D44"/>
    <w:rsid w:val="00BA0510"/>
    <w:rsid w:val="00BA0C0F"/>
    <w:rsid w:val="00BA2115"/>
    <w:rsid w:val="00BA2588"/>
    <w:rsid w:val="00BA258F"/>
    <w:rsid w:val="00BA291B"/>
    <w:rsid w:val="00BA2E64"/>
    <w:rsid w:val="00BA387F"/>
    <w:rsid w:val="00BA3C47"/>
    <w:rsid w:val="00BA432B"/>
    <w:rsid w:val="00BA604B"/>
    <w:rsid w:val="00BA60A9"/>
    <w:rsid w:val="00BA751D"/>
    <w:rsid w:val="00BB0446"/>
    <w:rsid w:val="00BB1090"/>
    <w:rsid w:val="00BB17D5"/>
    <w:rsid w:val="00BB3134"/>
    <w:rsid w:val="00BB3B45"/>
    <w:rsid w:val="00BB418E"/>
    <w:rsid w:val="00BB4E0F"/>
    <w:rsid w:val="00BB4EFD"/>
    <w:rsid w:val="00BB529C"/>
    <w:rsid w:val="00BB548F"/>
    <w:rsid w:val="00BB64E0"/>
    <w:rsid w:val="00BB66DA"/>
    <w:rsid w:val="00BB6B5E"/>
    <w:rsid w:val="00BB6CF6"/>
    <w:rsid w:val="00BC0060"/>
    <w:rsid w:val="00BC0443"/>
    <w:rsid w:val="00BC1971"/>
    <w:rsid w:val="00BC2454"/>
    <w:rsid w:val="00BC31A4"/>
    <w:rsid w:val="00BC3477"/>
    <w:rsid w:val="00BC5211"/>
    <w:rsid w:val="00BC7F96"/>
    <w:rsid w:val="00BD0102"/>
    <w:rsid w:val="00BD0145"/>
    <w:rsid w:val="00BD1BB6"/>
    <w:rsid w:val="00BD2E05"/>
    <w:rsid w:val="00BD2FD1"/>
    <w:rsid w:val="00BD3F97"/>
    <w:rsid w:val="00BD4190"/>
    <w:rsid w:val="00BD4E36"/>
    <w:rsid w:val="00BD5AD9"/>
    <w:rsid w:val="00BD61CD"/>
    <w:rsid w:val="00BD6221"/>
    <w:rsid w:val="00BE0512"/>
    <w:rsid w:val="00BE109D"/>
    <w:rsid w:val="00BE1275"/>
    <w:rsid w:val="00BE1EE9"/>
    <w:rsid w:val="00BE2A74"/>
    <w:rsid w:val="00BE30A7"/>
    <w:rsid w:val="00BE3E84"/>
    <w:rsid w:val="00BE4159"/>
    <w:rsid w:val="00BE4EED"/>
    <w:rsid w:val="00BE6294"/>
    <w:rsid w:val="00BE644F"/>
    <w:rsid w:val="00BE6CA9"/>
    <w:rsid w:val="00BE718F"/>
    <w:rsid w:val="00BF0248"/>
    <w:rsid w:val="00BF02B3"/>
    <w:rsid w:val="00BF13D6"/>
    <w:rsid w:val="00BF231F"/>
    <w:rsid w:val="00BF2447"/>
    <w:rsid w:val="00BF24A3"/>
    <w:rsid w:val="00BF2CBD"/>
    <w:rsid w:val="00BF2D64"/>
    <w:rsid w:val="00BF2F46"/>
    <w:rsid w:val="00BF3186"/>
    <w:rsid w:val="00BF3A5B"/>
    <w:rsid w:val="00BF4122"/>
    <w:rsid w:val="00BF49FD"/>
    <w:rsid w:val="00BF4EFE"/>
    <w:rsid w:val="00BF5750"/>
    <w:rsid w:val="00BF6626"/>
    <w:rsid w:val="00BF6A80"/>
    <w:rsid w:val="00BF759E"/>
    <w:rsid w:val="00BF7601"/>
    <w:rsid w:val="00C00AEF"/>
    <w:rsid w:val="00C0279B"/>
    <w:rsid w:val="00C02C11"/>
    <w:rsid w:val="00C030BF"/>
    <w:rsid w:val="00C041EA"/>
    <w:rsid w:val="00C062CC"/>
    <w:rsid w:val="00C06502"/>
    <w:rsid w:val="00C0655F"/>
    <w:rsid w:val="00C06A58"/>
    <w:rsid w:val="00C06CF4"/>
    <w:rsid w:val="00C07007"/>
    <w:rsid w:val="00C0760D"/>
    <w:rsid w:val="00C07A72"/>
    <w:rsid w:val="00C07AAB"/>
    <w:rsid w:val="00C07E83"/>
    <w:rsid w:val="00C101BA"/>
    <w:rsid w:val="00C102C7"/>
    <w:rsid w:val="00C11633"/>
    <w:rsid w:val="00C122AE"/>
    <w:rsid w:val="00C12424"/>
    <w:rsid w:val="00C125B6"/>
    <w:rsid w:val="00C1387B"/>
    <w:rsid w:val="00C13D19"/>
    <w:rsid w:val="00C13E93"/>
    <w:rsid w:val="00C1643F"/>
    <w:rsid w:val="00C16EAD"/>
    <w:rsid w:val="00C17B68"/>
    <w:rsid w:val="00C2005C"/>
    <w:rsid w:val="00C2019F"/>
    <w:rsid w:val="00C20E32"/>
    <w:rsid w:val="00C22875"/>
    <w:rsid w:val="00C22D02"/>
    <w:rsid w:val="00C2343F"/>
    <w:rsid w:val="00C245C9"/>
    <w:rsid w:val="00C25094"/>
    <w:rsid w:val="00C25515"/>
    <w:rsid w:val="00C25CFA"/>
    <w:rsid w:val="00C2657B"/>
    <w:rsid w:val="00C26B20"/>
    <w:rsid w:val="00C26C28"/>
    <w:rsid w:val="00C26E27"/>
    <w:rsid w:val="00C27516"/>
    <w:rsid w:val="00C31471"/>
    <w:rsid w:val="00C3168D"/>
    <w:rsid w:val="00C32E0E"/>
    <w:rsid w:val="00C32EDD"/>
    <w:rsid w:val="00C33932"/>
    <w:rsid w:val="00C351F4"/>
    <w:rsid w:val="00C35992"/>
    <w:rsid w:val="00C3635B"/>
    <w:rsid w:val="00C364DB"/>
    <w:rsid w:val="00C36EDF"/>
    <w:rsid w:val="00C372F4"/>
    <w:rsid w:val="00C4030E"/>
    <w:rsid w:val="00C406C0"/>
    <w:rsid w:val="00C411A9"/>
    <w:rsid w:val="00C414CA"/>
    <w:rsid w:val="00C4160C"/>
    <w:rsid w:val="00C41DC3"/>
    <w:rsid w:val="00C41FE6"/>
    <w:rsid w:val="00C42064"/>
    <w:rsid w:val="00C4285C"/>
    <w:rsid w:val="00C42DDD"/>
    <w:rsid w:val="00C43279"/>
    <w:rsid w:val="00C448D6"/>
    <w:rsid w:val="00C44AE3"/>
    <w:rsid w:val="00C4516D"/>
    <w:rsid w:val="00C45942"/>
    <w:rsid w:val="00C46D06"/>
    <w:rsid w:val="00C4784F"/>
    <w:rsid w:val="00C47B86"/>
    <w:rsid w:val="00C50899"/>
    <w:rsid w:val="00C50A62"/>
    <w:rsid w:val="00C510C1"/>
    <w:rsid w:val="00C51182"/>
    <w:rsid w:val="00C51987"/>
    <w:rsid w:val="00C523C4"/>
    <w:rsid w:val="00C52AB0"/>
    <w:rsid w:val="00C53048"/>
    <w:rsid w:val="00C5365E"/>
    <w:rsid w:val="00C54C64"/>
    <w:rsid w:val="00C5555B"/>
    <w:rsid w:val="00C55E48"/>
    <w:rsid w:val="00C56B29"/>
    <w:rsid w:val="00C56C10"/>
    <w:rsid w:val="00C56E31"/>
    <w:rsid w:val="00C576EE"/>
    <w:rsid w:val="00C57715"/>
    <w:rsid w:val="00C606FF"/>
    <w:rsid w:val="00C60E28"/>
    <w:rsid w:val="00C6155A"/>
    <w:rsid w:val="00C615A0"/>
    <w:rsid w:val="00C629F2"/>
    <w:rsid w:val="00C63357"/>
    <w:rsid w:val="00C638C9"/>
    <w:rsid w:val="00C63976"/>
    <w:rsid w:val="00C64E63"/>
    <w:rsid w:val="00C65B02"/>
    <w:rsid w:val="00C65C05"/>
    <w:rsid w:val="00C66469"/>
    <w:rsid w:val="00C66F49"/>
    <w:rsid w:val="00C674B8"/>
    <w:rsid w:val="00C67586"/>
    <w:rsid w:val="00C67965"/>
    <w:rsid w:val="00C67A4B"/>
    <w:rsid w:val="00C702FE"/>
    <w:rsid w:val="00C71199"/>
    <w:rsid w:val="00C71FCA"/>
    <w:rsid w:val="00C736D4"/>
    <w:rsid w:val="00C7454C"/>
    <w:rsid w:val="00C753AF"/>
    <w:rsid w:val="00C760BD"/>
    <w:rsid w:val="00C76168"/>
    <w:rsid w:val="00C7627C"/>
    <w:rsid w:val="00C76A3C"/>
    <w:rsid w:val="00C77936"/>
    <w:rsid w:val="00C77B39"/>
    <w:rsid w:val="00C815D3"/>
    <w:rsid w:val="00C81E39"/>
    <w:rsid w:val="00C82BE7"/>
    <w:rsid w:val="00C8369D"/>
    <w:rsid w:val="00C83DF8"/>
    <w:rsid w:val="00C85E3A"/>
    <w:rsid w:val="00C86612"/>
    <w:rsid w:val="00C86678"/>
    <w:rsid w:val="00C8677F"/>
    <w:rsid w:val="00C86D3A"/>
    <w:rsid w:val="00C87EBF"/>
    <w:rsid w:val="00C900F4"/>
    <w:rsid w:val="00C90FD4"/>
    <w:rsid w:val="00C9100B"/>
    <w:rsid w:val="00C912D2"/>
    <w:rsid w:val="00C91A09"/>
    <w:rsid w:val="00C91BBF"/>
    <w:rsid w:val="00C92196"/>
    <w:rsid w:val="00C92231"/>
    <w:rsid w:val="00C925BB"/>
    <w:rsid w:val="00C925DC"/>
    <w:rsid w:val="00C92DB9"/>
    <w:rsid w:val="00C9300E"/>
    <w:rsid w:val="00C93142"/>
    <w:rsid w:val="00C932DA"/>
    <w:rsid w:val="00C9442D"/>
    <w:rsid w:val="00C944E4"/>
    <w:rsid w:val="00C952E5"/>
    <w:rsid w:val="00C95CFE"/>
    <w:rsid w:val="00C95F2C"/>
    <w:rsid w:val="00C96191"/>
    <w:rsid w:val="00C96D23"/>
    <w:rsid w:val="00C96EF2"/>
    <w:rsid w:val="00C972C8"/>
    <w:rsid w:val="00C97F3D"/>
    <w:rsid w:val="00C97FF3"/>
    <w:rsid w:val="00CA0074"/>
    <w:rsid w:val="00CA093B"/>
    <w:rsid w:val="00CA09B0"/>
    <w:rsid w:val="00CA0BE3"/>
    <w:rsid w:val="00CA28DD"/>
    <w:rsid w:val="00CA3346"/>
    <w:rsid w:val="00CA4DCC"/>
    <w:rsid w:val="00CA5C7F"/>
    <w:rsid w:val="00CA5EE8"/>
    <w:rsid w:val="00CA620F"/>
    <w:rsid w:val="00CA6644"/>
    <w:rsid w:val="00CA66D7"/>
    <w:rsid w:val="00CA6A55"/>
    <w:rsid w:val="00CA6B67"/>
    <w:rsid w:val="00CA6D6C"/>
    <w:rsid w:val="00CA6EDE"/>
    <w:rsid w:val="00CA6FA8"/>
    <w:rsid w:val="00CA73A2"/>
    <w:rsid w:val="00CA7E7C"/>
    <w:rsid w:val="00CB0FAB"/>
    <w:rsid w:val="00CB195A"/>
    <w:rsid w:val="00CB1CFA"/>
    <w:rsid w:val="00CB2926"/>
    <w:rsid w:val="00CB2BD1"/>
    <w:rsid w:val="00CB2D4A"/>
    <w:rsid w:val="00CB31A0"/>
    <w:rsid w:val="00CB5806"/>
    <w:rsid w:val="00CB5AEE"/>
    <w:rsid w:val="00CB5BB9"/>
    <w:rsid w:val="00CB6148"/>
    <w:rsid w:val="00CB6614"/>
    <w:rsid w:val="00CB72DE"/>
    <w:rsid w:val="00CB76EF"/>
    <w:rsid w:val="00CB7960"/>
    <w:rsid w:val="00CC0374"/>
    <w:rsid w:val="00CC04B5"/>
    <w:rsid w:val="00CC065E"/>
    <w:rsid w:val="00CC134A"/>
    <w:rsid w:val="00CC1714"/>
    <w:rsid w:val="00CC292E"/>
    <w:rsid w:val="00CC3229"/>
    <w:rsid w:val="00CC3587"/>
    <w:rsid w:val="00CC4ACD"/>
    <w:rsid w:val="00CC4C19"/>
    <w:rsid w:val="00CC4D83"/>
    <w:rsid w:val="00CC63B2"/>
    <w:rsid w:val="00CC7B4C"/>
    <w:rsid w:val="00CD0771"/>
    <w:rsid w:val="00CD0C48"/>
    <w:rsid w:val="00CD2393"/>
    <w:rsid w:val="00CD2A1E"/>
    <w:rsid w:val="00CD2D0D"/>
    <w:rsid w:val="00CD304D"/>
    <w:rsid w:val="00CD384E"/>
    <w:rsid w:val="00CD3AD9"/>
    <w:rsid w:val="00CD42FB"/>
    <w:rsid w:val="00CD4312"/>
    <w:rsid w:val="00CD48C2"/>
    <w:rsid w:val="00CD53BE"/>
    <w:rsid w:val="00CD64BC"/>
    <w:rsid w:val="00CD6E6A"/>
    <w:rsid w:val="00CD7491"/>
    <w:rsid w:val="00CD759A"/>
    <w:rsid w:val="00CD75E0"/>
    <w:rsid w:val="00CE05B5"/>
    <w:rsid w:val="00CE08C9"/>
    <w:rsid w:val="00CE09BF"/>
    <w:rsid w:val="00CE0FC0"/>
    <w:rsid w:val="00CE14E2"/>
    <w:rsid w:val="00CE1C73"/>
    <w:rsid w:val="00CE1D11"/>
    <w:rsid w:val="00CE1E20"/>
    <w:rsid w:val="00CE1F75"/>
    <w:rsid w:val="00CE2588"/>
    <w:rsid w:val="00CE2FD5"/>
    <w:rsid w:val="00CE4526"/>
    <w:rsid w:val="00CE4CE3"/>
    <w:rsid w:val="00CE4D04"/>
    <w:rsid w:val="00CE522A"/>
    <w:rsid w:val="00CE579B"/>
    <w:rsid w:val="00CE65E3"/>
    <w:rsid w:val="00CE6FD1"/>
    <w:rsid w:val="00CE7C49"/>
    <w:rsid w:val="00CF0450"/>
    <w:rsid w:val="00CF07E5"/>
    <w:rsid w:val="00CF0A7C"/>
    <w:rsid w:val="00CF0BF5"/>
    <w:rsid w:val="00CF1FF5"/>
    <w:rsid w:val="00CF2125"/>
    <w:rsid w:val="00CF2D1F"/>
    <w:rsid w:val="00CF3916"/>
    <w:rsid w:val="00CF3B9B"/>
    <w:rsid w:val="00CF3CBC"/>
    <w:rsid w:val="00CF575A"/>
    <w:rsid w:val="00CF597A"/>
    <w:rsid w:val="00CF5DE3"/>
    <w:rsid w:val="00CF7431"/>
    <w:rsid w:val="00CF7BA2"/>
    <w:rsid w:val="00D00E0A"/>
    <w:rsid w:val="00D01298"/>
    <w:rsid w:val="00D034A6"/>
    <w:rsid w:val="00D043CC"/>
    <w:rsid w:val="00D05539"/>
    <w:rsid w:val="00D0559D"/>
    <w:rsid w:val="00D06435"/>
    <w:rsid w:val="00D064DB"/>
    <w:rsid w:val="00D0690B"/>
    <w:rsid w:val="00D06BC3"/>
    <w:rsid w:val="00D073AB"/>
    <w:rsid w:val="00D07B49"/>
    <w:rsid w:val="00D07BB2"/>
    <w:rsid w:val="00D10B39"/>
    <w:rsid w:val="00D10F3D"/>
    <w:rsid w:val="00D117CC"/>
    <w:rsid w:val="00D136AC"/>
    <w:rsid w:val="00D13D85"/>
    <w:rsid w:val="00D140FB"/>
    <w:rsid w:val="00D15166"/>
    <w:rsid w:val="00D15253"/>
    <w:rsid w:val="00D152F7"/>
    <w:rsid w:val="00D15A00"/>
    <w:rsid w:val="00D1647A"/>
    <w:rsid w:val="00D166E7"/>
    <w:rsid w:val="00D16DB0"/>
    <w:rsid w:val="00D1750A"/>
    <w:rsid w:val="00D17B29"/>
    <w:rsid w:val="00D2008A"/>
    <w:rsid w:val="00D2604D"/>
    <w:rsid w:val="00D2650A"/>
    <w:rsid w:val="00D26859"/>
    <w:rsid w:val="00D2691D"/>
    <w:rsid w:val="00D27371"/>
    <w:rsid w:val="00D27BB7"/>
    <w:rsid w:val="00D304EE"/>
    <w:rsid w:val="00D31A97"/>
    <w:rsid w:val="00D31F3D"/>
    <w:rsid w:val="00D32BA5"/>
    <w:rsid w:val="00D32D4E"/>
    <w:rsid w:val="00D32F83"/>
    <w:rsid w:val="00D331AB"/>
    <w:rsid w:val="00D33456"/>
    <w:rsid w:val="00D3369F"/>
    <w:rsid w:val="00D34D0C"/>
    <w:rsid w:val="00D35ADA"/>
    <w:rsid w:val="00D35C37"/>
    <w:rsid w:val="00D36BA4"/>
    <w:rsid w:val="00D36C3F"/>
    <w:rsid w:val="00D372D2"/>
    <w:rsid w:val="00D37324"/>
    <w:rsid w:val="00D37A36"/>
    <w:rsid w:val="00D37A6A"/>
    <w:rsid w:val="00D4007D"/>
    <w:rsid w:val="00D40268"/>
    <w:rsid w:val="00D40859"/>
    <w:rsid w:val="00D415F2"/>
    <w:rsid w:val="00D4226D"/>
    <w:rsid w:val="00D42B0E"/>
    <w:rsid w:val="00D43CD3"/>
    <w:rsid w:val="00D457E5"/>
    <w:rsid w:val="00D465E8"/>
    <w:rsid w:val="00D471AF"/>
    <w:rsid w:val="00D513C8"/>
    <w:rsid w:val="00D51A49"/>
    <w:rsid w:val="00D51B8E"/>
    <w:rsid w:val="00D51ECD"/>
    <w:rsid w:val="00D538E1"/>
    <w:rsid w:val="00D53EA9"/>
    <w:rsid w:val="00D54101"/>
    <w:rsid w:val="00D54516"/>
    <w:rsid w:val="00D56027"/>
    <w:rsid w:val="00D56702"/>
    <w:rsid w:val="00D57250"/>
    <w:rsid w:val="00D57E82"/>
    <w:rsid w:val="00D57FE2"/>
    <w:rsid w:val="00D617E2"/>
    <w:rsid w:val="00D632B7"/>
    <w:rsid w:val="00D634E4"/>
    <w:rsid w:val="00D6368D"/>
    <w:rsid w:val="00D63AF7"/>
    <w:rsid w:val="00D63E0B"/>
    <w:rsid w:val="00D64A0C"/>
    <w:rsid w:val="00D64F3D"/>
    <w:rsid w:val="00D65217"/>
    <w:rsid w:val="00D656D7"/>
    <w:rsid w:val="00D65856"/>
    <w:rsid w:val="00D65AB7"/>
    <w:rsid w:val="00D6610F"/>
    <w:rsid w:val="00D676F8"/>
    <w:rsid w:val="00D67A55"/>
    <w:rsid w:val="00D7128B"/>
    <w:rsid w:val="00D7424A"/>
    <w:rsid w:val="00D744DB"/>
    <w:rsid w:val="00D74AD4"/>
    <w:rsid w:val="00D74D22"/>
    <w:rsid w:val="00D7566C"/>
    <w:rsid w:val="00D75C35"/>
    <w:rsid w:val="00D7619B"/>
    <w:rsid w:val="00D7728F"/>
    <w:rsid w:val="00D80238"/>
    <w:rsid w:val="00D8076F"/>
    <w:rsid w:val="00D81CD0"/>
    <w:rsid w:val="00D81E12"/>
    <w:rsid w:val="00D83BD9"/>
    <w:rsid w:val="00D85855"/>
    <w:rsid w:val="00D87045"/>
    <w:rsid w:val="00D87097"/>
    <w:rsid w:val="00D876EF"/>
    <w:rsid w:val="00D90549"/>
    <w:rsid w:val="00D90B62"/>
    <w:rsid w:val="00D91990"/>
    <w:rsid w:val="00D92390"/>
    <w:rsid w:val="00D9247C"/>
    <w:rsid w:val="00D93179"/>
    <w:rsid w:val="00D9333C"/>
    <w:rsid w:val="00D93EF8"/>
    <w:rsid w:val="00D93FCE"/>
    <w:rsid w:val="00D943F1"/>
    <w:rsid w:val="00D95B3A"/>
    <w:rsid w:val="00D96DEF"/>
    <w:rsid w:val="00D96FA8"/>
    <w:rsid w:val="00DA1AC4"/>
    <w:rsid w:val="00DA1E22"/>
    <w:rsid w:val="00DA1F3F"/>
    <w:rsid w:val="00DA211C"/>
    <w:rsid w:val="00DA21AB"/>
    <w:rsid w:val="00DA440A"/>
    <w:rsid w:val="00DA44E3"/>
    <w:rsid w:val="00DA44F1"/>
    <w:rsid w:val="00DA4B88"/>
    <w:rsid w:val="00DA5082"/>
    <w:rsid w:val="00DA68A0"/>
    <w:rsid w:val="00DA68AF"/>
    <w:rsid w:val="00DA6E6F"/>
    <w:rsid w:val="00DB0285"/>
    <w:rsid w:val="00DB1E65"/>
    <w:rsid w:val="00DB2C50"/>
    <w:rsid w:val="00DB2C9B"/>
    <w:rsid w:val="00DB2E94"/>
    <w:rsid w:val="00DB3637"/>
    <w:rsid w:val="00DB3C9A"/>
    <w:rsid w:val="00DB4D04"/>
    <w:rsid w:val="00DB4FEC"/>
    <w:rsid w:val="00DB5C01"/>
    <w:rsid w:val="00DB6279"/>
    <w:rsid w:val="00DB655D"/>
    <w:rsid w:val="00DB6D53"/>
    <w:rsid w:val="00DB7BE9"/>
    <w:rsid w:val="00DC03B6"/>
    <w:rsid w:val="00DC05D4"/>
    <w:rsid w:val="00DC15DC"/>
    <w:rsid w:val="00DC1D23"/>
    <w:rsid w:val="00DC211A"/>
    <w:rsid w:val="00DC2570"/>
    <w:rsid w:val="00DC33E0"/>
    <w:rsid w:val="00DC3D38"/>
    <w:rsid w:val="00DC4036"/>
    <w:rsid w:val="00DC451D"/>
    <w:rsid w:val="00DC5087"/>
    <w:rsid w:val="00DC551F"/>
    <w:rsid w:val="00DC567F"/>
    <w:rsid w:val="00DC7BCC"/>
    <w:rsid w:val="00DC7C09"/>
    <w:rsid w:val="00DC7C23"/>
    <w:rsid w:val="00DD0E14"/>
    <w:rsid w:val="00DD160A"/>
    <w:rsid w:val="00DD17ED"/>
    <w:rsid w:val="00DD1F07"/>
    <w:rsid w:val="00DD2E66"/>
    <w:rsid w:val="00DD3E9D"/>
    <w:rsid w:val="00DD45BF"/>
    <w:rsid w:val="00DD4A0A"/>
    <w:rsid w:val="00DD5470"/>
    <w:rsid w:val="00DD686E"/>
    <w:rsid w:val="00DE068B"/>
    <w:rsid w:val="00DE1991"/>
    <w:rsid w:val="00DE2DFB"/>
    <w:rsid w:val="00DE2E93"/>
    <w:rsid w:val="00DE4358"/>
    <w:rsid w:val="00DE4868"/>
    <w:rsid w:val="00DE486D"/>
    <w:rsid w:val="00DE5C91"/>
    <w:rsid w:val="00DE6CE8"/>
    <w:rsid w:val="00DE6FA6"/>
    <w:rsid w:val="00DE759C"/>
    <w:rsid w:val="00DE7E23"/>
    <w:rsid w:val="00DF0766"/>
    <w:rsid w:val="00DF0E7B"/>
    <w:rsid w:val="00DF12DE"/>
    <w:rsid w:val="00DF1518"/>
    <w:rsid w:val="00DF35F0"/>
    <w:rsid w:val="00DF36F8"/>
    <w:rsid w:val="00DF4005"/>
    <w:rsid w:val="00DF4D46"/>
    <w:rsid w:val="00DF5451"/>
    <w:rsid w:val="00DF57F5"/>
    <w:rsid w:val="00DF5A89"/>
    <w:rsid w:val="00DF6465"/>
    <w:rsid w:val="00DF6585"/>
    <w:rsid w:val="00DF70DC"/>
    <w:rsid w:val="00DF771D"/>
    <w:rsid w:val="00DF7CC6"/>
    <w:rsid w:val="00E0124E"/>
    <w:rsid w:val="00E013B2"/>
    <w:rsid w:val="00E024F6"/>
    <w:rsid w:val="00E02ACB"/>
    <w:rsid w:val="00E03052"/>
    <w:rsid w:val="00E03DC2"/>
    <w:rsid w:val="00E04967"/>
    <w:rsid w:val="00E05605"/>
    <w:rsid w:val="00E058BE"/>
    <w:rsid w:val="00E05A50"/>
    <w:rsid w:val="00E05C5D"/>
    <w:rsid w:val="00E06154"/>
    <w:rsid w:val="00E06198"/>
    <w:rsid w:val="00E0659E"/>
    <w:rsid w:val="00E066D6"/>
    <w:rsid w:val="00E06881"/>
    <w:rsid w:val="00E07155"/>
    <w:rsid w:val="00E10F92"/>
    <w:rsid w:val="00E1102E"/>
    <w:rsid w:val="00E12447"/>
    <w:rsid w:val="00E1309B"/>
    <w:rsid w:val="00E136AA"/>
    <w:rsid w:val="00E13E61"/>
    <w:rsid w:val="00E13F45"/>
    <w:rsid w:val="00E1409F"/>
    <w:rsid w:val="00E1429D"/>
    <w:rsid w:val="00E1499E"/>
    <w:rsid w:val="00E14B6B"/>
    <w:rsid w:val="00E14E86"/>
    <w:rsid w:val="00E15517"/>
    <w:rsid w:val="00E155F5"/>
    <w:rsid w:val="00E15734"/>
    <w:rsid w:val="00E15CC3"/>
    <w:rsid w:val="00E15FE6"/>
    <w:rsid w:val="00E16043"/>
    <w:rsid w:val="00E16C91"/>
    <w:rsid w:val="00E1710F"/>
    <w:rsid w:val="00E17F37"/>
    <w:rsid w:val="00E200A7"/>
    <w:rsid w:val="00E2056C"/>
    <w:rsid w:val="00E211FC"/>
    <w:rsid w:val="00E21348"/>
    <w:rsid w:val="00E2329D"/>
    <w:rsid w:val="00E2525E"/>
    <w:rsid w:val="00E257F6"/>
    <w:rsid w:val="00E26EF7"/>
    <w:rsid w:val="00E276B0"/>
    <w:rsid w:val="00E2780A"/>
    <w:rsid w:val="00E328CB"/>
    <w:rsid w:val="00E32FCB"/>
    <w:rsid w:val="00E33F61"/>
    <w:rsid w:val="00E33FAF"/>
    <w:rsid w:val="00E344F6"/>
    <w:rsid w:val="00E3546F"/>
    <w:rsid w:val="00E35F72"/>
    <w:rsid w:val="00E37E4A"/>
    <w:rsid w:val="00E40505"/>
    <w:rsid w:val="00E40C23"/>
    <w:rsid w:val="00E40C40"/>
    <w:rsid w:val="00E41612"/>
    <w:rsid w:val="00E41E0D"/>
    <w:rsid w:val="00E43846"/>
    <w:rsid w:val="00E4472D"/>
    <w:rsid w:val="00E45E45"/>
    <w:rsid w:val="00E46AC2"/>
    <w:rsid w:val="00E46E9F"/>
    <w:rsid w:val="00E4741A"/>
    <w:rsid w:val="00E47424"/>
    <w:rsid w:val="00E50C8F"/>
    <w:rsid w:val="00E50C99"/>
    <w:rsid w:val="00E522AE"/>
    <w:rsid w:val="00E52636"/>
    <w:rsid w:val="00E53179"/>
    <w:rsid w:val="00E54A6D"/>
    <w:rsid w:val="00E54EAD"/>
    <w:rsid w:val="00E56FAC"/>
    <w:rsid w:val="00E57A5B"/>
    <w:rsid w:val="00E57A83"/>
    <w:rsid w:val="00E60650"/>
    <w:rsid w:val="00E6082F"/>
    <w:rsid w:val="00E61519"/>
    <w:rsid w:val="00E61599"/>
    <w:rsid w:val="00E628C2"/>
    <w:rsid w:val="00E6343A"/>
    <w:rsid w:val="00E63523"/>
    <w:rsid w:val="00E635B0"/>
    <w:rsid w:val="00E635E2"/>
    <w:rsid w:val="00E648C7"/>
    <w:rsid w:val="00E64943"/>
    <w:rsid w:val="00E64D58"/>
    <w:rsid w:val="00E654B2"/>
    <w:rsid w:val="00E6558B"/>
    <w:rsid w:val="00E65E49"/>
    <w:rsid w:val="00E66156"/>
    <w:rsid w:val="00E667D9"/>
    <w:rsid w:val="00E66832"/>
    <w:rsid w:val="00E66867"/>
    <w:rsid w:val="00E66D32"/>
    <w:rsid w:val="00E673D1"/>
    <w:rsid w:val="00E67823"/>
    <w:rsid w:val="00E679D2"/>
    <w:rsid w:val="00E67D11"/>
    <w:rsid w:val="00E67EE1"/>
    <w:rsid w:val="00E7018F"/>
    <w:rsid w:val="00E702C5"/>
    <w:rsid w:val="00E70619"/>
    <w:rsid w:val="00E70FA9"/>
    <w:rsid w:val="00E71067"/>
    <w:rsid w:val="00E73470"/>
    <w:rsid w:val="00E73A8F"/>
    <w:rsid w:val="00E74910"/>
    <w:rsid w:val="00E74C42"/>
    <w:rsid w:val="00E74E34"/>
    <w:rsid w:val="00E752DD"/>
    <w:rsid w:val="00E75B72"/>
    <w:rsid w:val="00E75FAE"/>
    <w:rsid w:val="00E76967"/>
    <w:rsid w:val="00E76A9C"/>
    <w:rsid w:val="00E77DA8"/>
    <w:rsid w:val="00E81380"/>
    <w:rsid w:val="00E826ED"/>
    <w:rsid w:val="00E82985"/>
    <w:rsid w:val="00E8304B"/>
    <w:rsid w:val="00E839DF"/>
    <w:rsid w:val="00E83A1C"/>
    <w:rsid w:val="00E84460"/>
    <w:rsid w:val="00E84D13"/>
    <w:rsid w:val="00E856A2"/>
    <w:rsid w:val="00E85E9D"/>
    <w:rsid w:val="00E86DB8"/>
    <w:rsid w:val="00E9048C"/>
    <w:rsid w:val="00E9078F"/>
    <w:rsid w:val="00E90D97"/>
    <w:rsid w:val="00E91261"/>
    <w:rsid w:val="00E91283"/>
    <w:rsid w:val="00E9141A"/>
    <w:rsid w:val="00E91F51"/>
    <w:rsid w:val="00E925D3"/>
    <w:rsid w:val="00E92A4C"/>
    <w:rsid w:val="00E93F10"/>
    <w:rsid w:val="00E93FE2"/>
    <w:rsid w:val="00E940BE"/>
    <w:rsid w:val="00E9511F"/>
    <w:rsid w:val="00E957E0"/>
    <w:rsid w:val="00E95B02"/>
    <w:rsid w:val="00E96D21"/>
    <w:rsid w:val="00E97D09"/>
    <w:rsid w:val="00EA06F8"/>
    <w:rsid w:val="00EA16DE"/>
    <w:rsid w:val="00EA1CEC"/>
    <w:rsid w:val="00EA2244"/>
    <w:rsid w:val="00EA22A1"/>
    <w:rsid w:val="00EA30F9"/>
    <w:rsid w:val="00EA32C2"/>
    <w:rsid w:val="00EA336C"/>
    <w:rsid w:val="00EA3C9D"/>
    <w:rsid w:val="00EA4238"/>
    <w:rsid w:val="00EA4EE9"/>
    <w:rsid w:val="00EA50A7"/>
    <w:rsid w:val="00EA65BD"/>
    <w:rsid w:val="00EA662C"/>
    <w:rsid w:val="00EA6982"/>
    <w:rsid w:val="00EA71FE"/>
    <w:rsid w:val="00EA78D1"/>
    <w:rsid w:val="00EB04AA"/>
    <w:rsid w:val="00EB1485"/>
    <w:rsid w:val="00EB2477"/>
    <w:rsid w:val="00EB2BD5"/>
    <w:rsid w:val="00EB3AEE"/>
    <w:rsid w:val="00EB4B06"/>
    <w:rsid w:val="00EB4CBB"/>
    <w:rsid w:val="00EB4E1D"/>
    <w:rsid w:val="00EB55D5"/>
    <w:rsid w:val="00EB5B43"/>
    <w:rsid w:val="00EB5CAB"/>
    <w:rsid w:val="00EB6D67"/>
    <w:rsid w:val="00EB7138"/>
    <w:rsid w:val="00EB78E2"/>
    <w:rsid w:val="00EC06B3"/>
    <w:rsid w:val="00EC08E9"/>
    <w:rsid w:val="00EC1EC6"/>
    <w:rsid w:val="00EC2AD6"/>
    <w:rsid w:val="00EC2F4D"/>
    <w:rsid w:val="00EC4ACB"/>
    <w:rsid w:val="00EC4E66"/>
    <w:rsid w:val="00EC5DF4"/>
    <w:rsid w:val="00EC5E02"/>
    <w:rsid w:val="00EC6A52"/>
    <w:rsid w:val="00EC7418"/>
    <w:rsid w:val="00EC7980"/>
    <w:rsid w:val="00EC7CC2"/>
    <w:rsid w:val="00ED089A"/>
    <w:rsid w:val="00ED1257"/>
    <w:rsid w:val="00ED1D33"/>
    <w:rsid w:val="00ED1EDF"/>
    <w:rsid w:val="00ED3C9E"/>
    <w:rsid w:val="00ED51EC"/>
    <w:rsid w:val="00ED5374"/>
    <w:rsid w:val="00ED5E3F"/>
    <w:rsid w:val="00ED5E4B"/>
    <w:rsid w:val="00ED6163"/>
    <w:rsid w:val="00ED6A64"/>
    <w:rsid w:val="00ED74A2"/>
    <w:rsid w:val="00ED7706"/>
    <w:rsid w:val="00ED7CAB"/>
    <w:rsid w:val="00ED7D0C"/>
    <w:rsid w:val="00EE0547"/>
    <w:rsid w:val="00EE0768"/>
    <w:rsid w:val="00EE0B0D"/>
    <w:rsid w:val="00EE0BD4"/>
    <w:rsid w:val="00EE1177"/>
    <w:rsid w:val="00EE16E0"/>
    <w:rsid w:val="00EE197D"/>
    <w:rsid w:val="00EE1AAC"/>
    <w:rsid w:val="00EE2FEE"/>
    <w:rsid w:val="00EE4A3F"/>
    <w:rsid w:val="00EE51E0"/>
    <w:rsid w:val="00EE6463"/>
    <w:rsid w:val="00EE6764"/>
    <w:rsid w:val="00EE6C41"/>
    <w:rsid w:val="00EE744E"/>
    <w:rsid w:val="00EF0550"/>
    <w:rsid w:val="00EF0A50"/>
    <w:rsid w:val="00EF0D6E"/>
    <w:rsid w:val="00EF1AB0"/>
    <w:rsid w:val="00EF1F5A"/>
    <w:rsid w:val="00EF3135"/>
    <w:rsid w:val="00EF34A1"/>
    <w:rsid w:val="00EF3599"/>
    <w:rsid w:val="00EF3C10"/>
    <w:rsid w:val="00EF42BE"/>
    <w:rsid w:val="00EF4700"/>
    <w:rsid w:val="00EF4DED"/>
    <w:rsid w:val="00EF5BE3"/>
    <w:rsid w:val="00EF608D"/>
    <w:rsid w:val="00EF6316"/>
    <w:rsid w:val="00EF6394"/>
    <w:rsid w:val="00EF64AA"/>
    <w:rsid w:val="00EF6F79"/>
    <w:rsid w:val="00EF74DD"/>
    <w:rsid w:val="00F00296"/>
    <w:rsid w:val="00F00653"/>
    <w:rsid w:val="00F0080D"/>
    <w:rsid w:val="00F0183B"/>
    <w:rsid w:val="00F02A33"/>
    <w:rsid w:val="00F02BC6"/>
    <w:rsid w:val="00F030D5"/>
    <w:rsid w:val="00F0312C"/>
    <w:rsid w:val="00F0319B"/>
    <w:rsid w:val="00F034C5"/>
    <w:rsid w:val="00F04C81"/>
    <w:rsid w:val="00F04CBE"/>
    <w:rsid w:val="00F04D53"/>
    <w:rsid w:val="00F050A7"/>
    <w:rsid w:val="00F05517"/>
    <w:rsid w:val="00F05C19"/>
    <w:rsid w:val="00F06A28"/>
    <w:rsid w:val="00F0704C"/>
    <w:rsid w:val="00F073D6"/>
    <w:rsid w:val="00F076E7"/>
    <w:rsid w:val="00F07AFE"/>
    <w:rsid w:val="00F10EF0"/>
    <w:rsid w:val="00F1117A"/>
    <w:rsid w:val="00F112B1"/>
    <w:rsid w:val="00F11892"/>
    <w:rsid w:val="00F11D87"/>
    <w:rsid w:val="00F1216F"/>
    <w:rsid w:val="00F13E33"/>
    <w:rsid w:val="00F13E9A"/>
    <w:rsid w:val="00F14311"/>
    <w:rsid w:val="00F15A92"/>
    <w:rsid w:val="00F15B1F"/>
    <w:rsid w:val="00F15BC1"/>
    <w:rsid w:val="00F162A1"/>
    <w:rsid w:val="00F16A11"/>
    <w:rsid w:val="00F210E3"/>
    <w:rsid w:val="00F22A30"/>
    <w:rsid w:val="00F23CFE"/>
    <w:rsid w:val="00F240BD"/>
    <w:rsid w:val="00F24AD8"/>
    <w:rsid w:val="00F24B5B"/>
    <w:rsid w:val="00F24C1E"/>
    <w:rsid w:val="00F24F29"/>
    <w:rsid w:val="00F25D01"/>
    <w:rsid w:val="00F26A59"/>
    <w:rsid w:val="00F26E24"/>
    <w:rsid w:val="00F26FE6"/>
    <w:rsid w:val="00F27113"/>
    <w:rsid w:val="00F2714F"/>
    <w:rsid w:val="00F27C0E"/>
    <w:rsid w:val="00F30612"/>
    <w:rsid w:val="00F30822"/>
    <w:rsid w:val="00F30B13"/>
    <w:rsid w:val="00F32905"/>
    <w:rsid w:val="00F331DB"/>
    <w:rsid w:val="00F332BF"/>
    <w:rsid w:val="00F33F8C"/>
    <w:rsid w:val="00F34745"/>
    <w:rsid w:val="00F34A2C"/>
    <w:rsid w:val="00F35478"/>
    <w:rsid w:val="00F36F10"/>
    <w:rsid w:val="00F37903"/>
    <w:rsid w:val="00F42464"/>
    <w:rsid w:val="00F429E7"/>
    <w:rsid w:val="00F42C5C"/>
    <w:rsid w:val="00F42DF0"/>
    <w:rsid w:val="00F435F8"/>
    <w:rsid w:val="00F43BDD"/>
    <w:rsid w:val="00F43CF2"/>
    <w:rsid w:val="00F43EFD"/>
    <w:rsid w:val="00F44A9F"/>
    <w:rsid w:val="00F463E7"/>
    <w:rsid w:val="00F46AE8"/>
    <w:rsid w:val="00F4771D"/>
    <w:rsid w:val="00F4792D"/>
    <w:rsid w:val="00F47D6C"/>
    <w:rsid w:val="00F50239"/>
    <w:rsid w:val="00F50540"/>
    <w:rsid w:val="00F50B61"/>
    <w:rsid w:val="00F50C9E"/>
    <w:rsid w:val="00F514FB"/>
    <w:rsid w:val="00F517D9"/>
    <w:rsid w:val="00F51BCF"/>
    <w:rsid w:val="00F53C23"/>
    <w:rsid w:val="00F54C4F"/>
    <w:rsid w:val="00F55379"/>
    <w:rsid w:val="00F56470"/>
    <w:rsid w:val="00F57034"/>
    <w:rsid w:val="00F610FD"/>
    <w:rsid w:val="00F61847"/>
    <w:rsid w:val="00F62492"/>
    <w:rsid w:val="00F62913"/>
    <w:rsid w:val="00F6291D"/>
    <w:rsid w:val="00F63386"/>
    <w:rsid w:val="00F63A80"/>
    <w:rsid w:val="00F63B74"/>
    <w:rsid w:val="00F63C0D"/>
    <w:rsid w:val="00F6450C"/>
    <w:rsid w:val="00F665F9"/>
    <w:rsid w:val="00F668FB"/>
    <w:rsid w:val="00F66AD4"/>
    <w:rsid w:val="00F7075F"/>
    <w:rsid w:val="00F71B8B"/>
    <w:rsid w:val="00F72980"/>
    <w:rsid w:val="00F73D26"/>
    <w:rsid w:val="00F74338"/>
    <w:rsid w:val="00F76E93"/>
    <w:rsid w:val="00F77121"/>
    <w:rsid w:val="00F77B68"/>
    <w:rsid w:val="00F8035D"/>
    <w:rsid w:val="00F80AD2"/>
    <w:rsid w:val="00F811EA"/>
    <w:rsid w:val="00F8123A"/>
    <w:rsid w:val="00F81B6D"/>
    <w:rsid w:val="00F81EE5"/>
    <w:rsid w:val="00F81F59"/>
    <w:rsid w:val="00F83089"/>
    <w:rsid w:val="00F83394"/>
    <w:rsid w:val="00F83F39"/>
    <w:rsid w:val="00F846D3"/>
    <w:rsid w:val="00F84A3E"/>
    <w:rsid w:val="00F84B4B"/>
    <w:rsid w:val="00F84FD8"/>
    <w:rsid w:val="00F85A75"/>
    <w:rsid w:val="00F860DB"/>
    <w:rsid w:val="00F874A8"/>
    <w:rsid w:val="00F8778E"/>
    <w:rsid w:val="00F87A0F"/>
    <w:rsid w:val="00F90761"/>
    <w:rsid w:val="00F9077A"/>
    <w:rsid w:val="00F90D6D"/>
    <w:rsid w:val="00F911D0"/>
    <w:rsid w:val="00F9196C"/>
    <w:rsid w:val="00F922F5"/>
    <w:rsid w:val="00F9287F"/>
    <w:rsid w:val="00F92BFE"/>
    <w:rsid w:val="00F92FB6"/>
    <w:rsid w:val="00F93B31"/>
    <w:rsid w:val="00F9498D"/>
    <w:rsid w:val="00F95290"/>
    <w:rsid w:val="00F9550E"/>
    <w:rsid w:val="00F95559"/>
    <w:rsid w:val="00F959D0"/>
    <w:rsid w:val="00F95B2E"/>
    <w:rsid w:val="00F95BD2"/>
    <w:rsid w:val="00F95FCC"/>
    <w:rsid w:val="00F963DE"/>
    <w:rsid w:val="00F971B8"/>
    <w:rsid w:val="00FA04A1"/>
    <w:rsid w:val="00FA1DF7"/>
    <w:rsid w:val="00FA248E"/>
    <w:rsid w:val="00FA2CE9"/>
    <w:rsid w:val="00FA31AD"/>
    <w:rsid w:val="00FA3419"/>
    <w:rsid w:val="00FA346F"/>
    <w:rsid w:val="00FA48BD"/>
    <w:rsid w:val="00FA5D72"/>
    <w:rsid w:val="00FA66E6"/>
    <w:rsid w:val="00FA774B"/>
    <w:rsid w:val="00FB081B"/>
    <w:rsid w:val="00FB209A"/>
    <w:rsid w:val="00FB20B5"/>
    <w:rsid w:val="00FB2581"/>
    <w:rsid w:val="00FB2800"/>
    <w:rsid w:val="00FB2D1F"/>
    <w:rsid w:val="00FB3C05"/>
    <w:rsid w:val="00FB3F64"/>
    <w:rsid w:val="00FB4454"/>
    <w:rsid w:val="00FB44AF"/>
    <w:rsid w:val="00FB455E"/>
    <w:rsid w:val="00FB4BDE"/>
    <w:rsid w:val="00FB6495"/>
    <w:rsid w:val="00FB654F"/>
    <w:rsid w:val="00FB671E"/>
    <w:rsid w:val="00FB68EF"/>
    <w:rsid w:val="00FB69CE"/>
    <w:rsid w:val="00FB70EE"/>
    <w:rsid w:val="00FC14B7"/>
    <w:rsid w:val="00FC24DD"/>
    <w:rsid w:val="00FC3720"/>
    <w:rsid w:val="00FC3B7A"/>
    <w:rsid w:val="00FC4272"/>
    <w:rsid w:val="00FC4525"/>
    <w:rsid w:val="00FC498C"/>
    <w:rsid w:val="00FC4993"/>
    <w:rsid w:val="00FC4C9D"/>
    <w:rsid w:val="00FC4CB7"/>
    <w:rsid w:val="00FC6308"/>
    <w:rsid w:val="00FC64C6"/>
    <w:rsid w:val="00FC6B9B"/>
    <w:rsid w:val="00FD00E0"/>
    <w:rsid w:val="00FD08B4"/>
    <w:rsid w:val="00FD1465"/>
    <w:rsid w:val="00FD1560"/>
    <w:rsid w:val="00FD162E"/>
    <w:rsid w:val="00FD1BCE"/>
    <w:rsid w:val="00FD21BE"/>
    <w:rsid w:val="00FD2275"/>
    <w:rsid w:val="00FD262A"/>
    <w:rsid w:val="00FD3091"/>
    <w:rsid w:val="00FD5217"/>
    <w:rsid w:val="00FD62A9"/>
    <w:rsid w:val="00FD63DA"/>
    <w:rsid w:val="00FD7E20"/>
    <w:rsid w:val="00FE084E"/>
    <w:rsid w:val="00FE1023"/>
    <w:rsid w:val="00FE1DE3"/>
    <w:rsid w:val="00FE2A31"/>
    <w:rsid w:val="00FE2CFF"/>
    <w:rsid w:val="00FE3124"/>
    <w:rsid w:val="00FE36D3"/>
    <w:rsid w:val="00FE42F9"/>
    <w:rsid w:val="00FE45CC"/>
    <w:rsid w:val="00FE5005"/>
    <w:rsid w:val="00FE673E"/>
    <w:rsid w:val="00FE6F2C"/>
    <w:rsid w:val="00FE712C"/>
    <w:rsid w:val="00FE75C5"/>
    <w:rsid w:val="00FF10B6"/>
    <w:rsid w:val="00FF14CB"/>
    <w:rsid w:val="00FF175B"/>
    <w:rsid w:val="00FF19BC"/>
    <w:rsid w:val="00FF2181"/>
    <w:rsid w:val="00FF24D8"/>
    <w:rsid w:val="00FF2B7C"/>
    <w:rsid w:val="00FF425C"/>
    <w:rsid w:val="00FF513E"/>
    <w:rsid w:val="00FF54A8"/>
    <w:rsid w:val="00FF60E6"/>
    <w:rsid w:val="00FF670B"/>
    <w:rsid w:val="00FF678D"/>
    <w:rsid w:val="00FF6B7E"/>
    <w:rsid w:val="00FF6DEA"/>
    <w:rsid w:val="00FF713E"/>
    <w:rsid w:val="00FF71B2"/>
    <w:rsid w:val="00FF7CD7"/>
    <w:rsid w:val="01042588"/>
    <w:rsid w:val="010BAC95"/>
    <w:rsid w:val="010C57DA"/>
    <w:rsid w:val="0116EFF8"/>
    <w:rsid w:val="013BDC07"/>
    <w:rsid w:val="01652368"/>
    <w:rsid w:val="018BB00C"/>
    <w:rsid w:val="01A306CA"/>
    <w:rsid w:val="01B4B4D1"/>
    <w:rsid w:val="01C13F69"/>
    <w:rsid w:val="01E5DA32"/>
    <w:rsid w:val="01F0C7CE"/>
    <w:rsid w:val="0204BE2B"/>
    <w:rsid w:val="022CCD64"/>
    <w:rsid w:val="0253C330"/>
    <w:rsid w:val="025C99BD"/>
    <w:rsid w:val="025F4467"/>
    <w:rsid w:val="02617C76"/>
    <w:rsid w:val="0280E3DC"/>
    <w:rsid w:val="0294F943"/>
    <w:rsid w:val="02B8133A"/>
    <w:rsid w:val="02CE33CD"/>
    <w:rsid w:val="02D2BEDA"/>
    <w:rsid w:val="02EC4003"/>
    <w:rsid w:val="030C37E4"/>
    <w:rsid w:val="0314FE09"/>
    <w:rsid w:val="0317B112"/>
    <w:rsid w:val="0323932C"/>
    <w:rsid w:val="034D8530"/>
    <w:rsid w:val="0356CF83"/>
    <w:rsid w:val="0358D589"/>
    <w:rsid w:val="03CEF26B"/>
    <w:rsid w:val="03F1EDB0"/>
    <w:rsid w:val="040411A5"/>
    <w:rsid w:val="040E6249"/>
    <w:rsid w:val="041DE135"/>
    <w:rsid w:val="042050D1"/>
    <w:rsid w:val="0440ADAE"/>
    <w:rsid w:val="044AF31D"/>
    <w:rsid w:val="04584476"/>
    <w:rsid w:val="0466B165"/>
    <w:rsid w:val="046AAD74"/>
    <w:rsid w:val="047F74A6"/>
    <w:rsid w:val="04948F85"/>
    <w:rsid w:val="04BD3499"/>
    <w:rsid w:val="04C3134C"/>
    <w:rsid w:val="04D9B6A4"/>
    <w:rsid w:val="0549A81A"/>
    <w:rsid w:val="05D85C3E"/>
    <w:rsid w:val="05E85D4A"/>
    <w:rsid w:val="05EF6ABE"/>
    <w:rsid w:val="05F72A18"/>
    <w:rsid w:val="061CE216"/>
    <w:rsid w:val="062269B2"/>
    <w:rsid w:val="0627D9DA"/>
    <w:rsid w:val="065E47EB"/>
    <w:rsid w:val="067FD613"/>
    <w:rsid w:val="0688E611"/>
    <w:rsid w:val="069FB6DA"/>
    <w:rsid w:val="06AB06CB"/>
    <w:rsid w:val="06B8E91F"/>
    <w:rsid w:val="06C8AFC6"/>
    <w:rsid w:val="0701E096"/>
    <w:rsid w:val="071ED043"/>
    <w:rsid w:val="072D802F"/>
    <w:rsid w:val="0773EE59"/>
    <w:rsid w:val="0789E904"/>
    <w:rsid w:val="07BF2403"/>
    <w:rsid w:val="07BF6C51"/>
    <w:rsid w:val="07C200C3"/>
    <w:rsid w:val="07F599E7"/>
    <w:rsid w:val="080AC7ED"/>
    <w:rsid w:val="080E898F"/>
    <w:rsid w:val="0820F58A"/>
    <w:rsid w:val="0821F014"/>
    <w:rsid w:val="082DCE16"/>
    <w:rsid w:val="08465D17"/>
    <w:rsid w:val="08531D10"/>
    <w:rsid w:val="086DD3D9"/>
    <w:rsid w:val="08755EF5"/>
    <w:rsid w:val="08D741A8"/>
    <w:rsid w:val="090C37C3"/>
    <w:rsid w:val="0923C60F"/>
    <w:rsid w:val="0981123B"/>
    <w:rsid w:val="0994E6E7"/>
    <w:rsid w:val="09A209F7"/>
    <w:rsid w:val="09AA19CC"/>
    <w:rsid w:val="09B02AF2"/>
    <w:rsid w:val="09B3665A"/>
    <w:rsid w:val="09C6B96E"/>
    <w:rsid w:val="09CFC69E"/>
    <w:rsid w:val="0A34E7DC"/>
    <w:rsid w:val="0A3C0EC6"/>
    <w:rsid w:val="0A6B0941"/>
    <w:rsid w:val="0A6C6DD1"/>
    <w:rsid w:val="0A9DA09A"/>
    <w:rsid w:val="0AB4ACF4"/>
    <w:rsid w:val="0AB71AD0"/>
    <w:rsid w:val="0AD255A4"/>
    <w:rsid w:val="0AF3CE21"/>
    <w:rsid w:val="0AF48E70"/>
    <w:rsid w:val="0B00F22C"/>
    <w:rsid w:val="0B0B0983"/>
    <w:rsid w:val="0B29EED9"/>
    <w:rsid w:val="0B2A1E69"/>
    <w:rsid w:val="0BA123A8"/>
    <w:rsid w:val="0BC596B4"/>
    <w:rsid w:val="0BCFE5D3"/>
    <w:rsid w:val="0BE9BC60"/>
    <w:rsid w:val="0BED3A71"/>
    <w:rsid w:val="0BF193F2"/>
    <w:rsid w:val="0C44AD50"/>
    <w:rsid w:val="0C508565"/>
    <w:rsid w:val="0C544BEE"/>
    <w:rsid w:val="0C8C7BCD"/>
    <w:rsid w:val="0CB49CBF"/>
    <w:rsid w:val="0CB80AF8"/>
    <w:rsid w:val="0CB8AE84"/>
    <w:rsid w:val="0CBE921A"/>
    <w:rsid w:val="0CD71D90"/>
    <w:rsid w:val="0CEE4B1C"/>
    <w:rsid w:val="0D0F3E3D"/>
    <w:rsid w:val="0D177AD4"/>
    <w:rsid w:val="0D2D40E9"/>
    <w:rsid w:val="0D3E0E47"/>
    <w:rsid w:val="0D4936B2"/>
    <w:rsid w:val="0D4EF0CA"/>
    <w:rsid w:val="0D659C92"/>
    <w:rsid w:val="0D6EE16A"/>
    <w:rsid w:val="0D7BF199"/>
    <w:rsid w:val="0DDAE443"/>
    <w:rsid w:val="0E03F896"/>
    <w:rsid w:val="0E129296"/>
    <w:rsid w:val="0E19A5DA"/>
    <w:rsid w:val="0E579BD4"/>
    <w:rsid w:val="0E7EAD5F"/>
    <w:rsid w:val="0E86E789"/>
    <w:rsid w:val="0E9B0D5E"/>
    <w:rsid w:val="0EF117E6"/>
    <w:rsid w:val="0F2AF806"/>
    <w:rsid w:val="0F2BAC05"/>
    <w:rsid w:val="0F2EEB98"/>
    <w:rsid w:val="0F54B94F"/>
    <w:rsid w:val="0F7800F0"/>
    <w:rsid w:val="0F78F286"/>
    <w:rsid w:val="0F81F415"/>
    <w:rsid w:val="0F9443D4"/>
    <w:rsid w:val="0FA07ACB"/>
    <w:rsid w:val="0FAA8CAB"/>
    <w:rsid w:val="0FB41FED"/>
    <w:rsid w:val="0FBEA58A"/>
    <w:rsid w:val="0FED0C2B"/>
    <w:rsid w:val="0FF1A261"/>
    <w:rsid w:val="0FF47E11"/>
    <w:rsid w:val="100EC726"/>
    <w:rsid w:val="104A59D0"/>
    <w:rsid w:val="1062086F"/>
    <w:rsid w:val="106EE948"/>
    <w:rsid w:val="10873D20"/>
    <w:rsid w:val="10A2D8F5"/>
    <w:rsid w:val="10A9A77C"/>
    <w:rsid w:val="10B15F17"/>
    <w:rsid w:val="10DB6672"/>
    <w:rsid w:val="10DD5459"/>
    <w:rsid w:val="10FB1892"/>
    <w:rsid w:val="11057315"/>
    <w:rsid w:val="1107B12C"/>
    <w:rsid w:val="110FF051"/>
    <w:rsid w:val="111DCF0E"/>
    <w:rsid w:val="11613481"/>
    <w:rsid w:val="1165AC2B"/>
    <w:rsid w:val="118024AD"/>
    <w:rsid w:val="1185332E"/>
    <w:rsid w:val="11912540"/>
    <w:rsid w:val="1191B443"/>
    <w:rsid w:val="11A69FEA"/>
    <w:rsid w:val="11AA1696"/>
    <w:rsid w:val="11AA4EBD"/>
    <w:rsid w:val="11CBD1D5"/>
    <w:rsid w:val="11D4A241"/>
    <w:rsid w:val="11F810C6"/>
    <w:rsid w:val="1208766D"/>
    <w:rsid w:val="1226BDC8"/>
    <w:rsid w:val="1233D34C"/>
    <w:rsid w:val="12341918"/>
    <w:rsid w:val="124A96DE"/>
    <w:rsid w:val="12585141"/>
    <w:rsid w:val="1260B87F"/>
    <w:rsid w:val="12698BCC"/>
    <w:rsid w:val="12753A2C"/>
    <w:rsid w:val="12939474"/>
    <w:rsid w:val="129B0782"/>
    <w:rsid w:val="129FC65E"/>
    <w:rsid w:val="12A4D824"/>
    <w:rsid w:val="12D41F93"/>
    <w:rsid w:val="12DC8DA6"/>
    <w:rsid w:val="12F91232"/>
    <w:rsid w:val="12F96368"/>
    <w:rsid w:val="133AE1B0"/>
    <w:rsid w:val="13548E7C"/>
    <w:rsid w:val="137EA0D6"/>
    <w:rsid w:val="13A762F0"/>
    <w:rsid w:val="13B619BC"/>
    <w:rsid w:val="13E0BAF3"/>
    <w:rsid w:val="13EBFE2A"/>
    <w:rsid w:val="142E6019"/>
    <w:rsid w:val="1436ECB9"/>
    <w:rsid w:val="144AF0D2"/>
    <w:rsid w:val="14565978"/>
    <w:rsid w:val="145D2909"/>
    <w:rsid w:val="14654164"/>
    <w:rsid w:val="147263C9"/>
    <w:rsid w:val="1478AB8F"/>
    <w:rsid w:val="1481A6FC"/>
    <w:rsid w:val="14C46A9A"/>
    <w:rsid w:val="14CE0123"/>
    <w:rsid w:val="14DB94F6"/>
    <w:rsid w:val="14DF5FC9"/>
    <w:rsid w:val="15082CEB"/>
    <w:rsid w:val="15101BF1"/>
    <w:rsid w:val="152F9BAD"/>
    <w:rsid w:val="153A77F2"/>
    <w:rsid w:val="1547EDDE"/>
    <w:rsid w:val="154934DE"/>
    <w:rsid w:val="1568A9AF"/>
    <w:rsid w:val="15866680"/>
    <w:rsid w:val="15A9DF0B"/>
    <w:rsid w:val="15BD3CF3"/>
    <w:rsid w:val="15DB0F47"/>
    <w:rsid w:val="15E5A2D8"/>
    <w:rsid w:val="15EBA208"/>
    <w:rsid w:val="15FF729B"/>
    <w:rsid w:val="1604514A"/>
    <w:rsid w:val="16080A75"/>
    <w:rsid w:val="1608EEDF"/>
    <w:rsid w:val="1625610F"/>
    <w:rsid w:val="16529440"/>
    <w:rsid w:val="166D1174"/>
    <w:rsid w:val="167D87B9"/>
    <w:rsid w:val="1685A1D3"/>
    <w:rsid w:val="16A44987"/>
    <w:rsid w:val="16B19F38"/>
    <w:rsid w:val="16BC05AB"/>
    <w:rsid w:val="16C0A44D"/>
    <w:rsid w:val="1705B580"/>
    <w:rsid w:val="17161BFC"/>
    <w:rsid w:val="17272F0F"/>
    <w:rsid w:val="173D195A"/>
    <w:rsid w:val="1775E4CA"/>
    <w:rsid w:val="17864347"/>
    <w:rsid w:val="17A31894"/>
    <w:rsid w:val="17AFD496"/>
    <w:rsid w:val="17BE5F76"/>
    <w:rsid w:val="17F44D74"/>
    <w:rsid w:val="17FE6FA6"/>
    <w:rsid w:val="1826192C"/>
    <w:rsid w:val="183FA832"/>
    <w:rsid w:val="1868AA5D"/>
    <w:rsid w:val="187A5BD9"/>
    <w:rsid w:val="189B2CBB"/>
    <w:rsid w:val="18AE6A9A"/>
    <w:rsid w:val="18BBB8E3"/>
    <w:rsid w:val="18C2E159"/>
    <w:rsid w:val="18CDC629"/>
    <w:rsid w:val="18D70B92"/>
    <w:rsid w:val="18E0C1C4"/>
    <w:rsid w:val="1937135D"/>
    <w:rsid w:val="19754604"/>
    <w:rsid w:val="198076ED"/>
    <w:rsid w:val="198FC0E9"/>
    <w:rsid w:val="19A74DC2"/>
    <w:rsid w:val="19B0B5A4"/>
    <w:rsid w:val="19C6E79A"/>
    <w:rsid w:val="19CE375C"/>
    <w:rsid w:val="19FE4796"/>
    <w:rsid w:val="1A032592"/>
    <w:rsid w:val="1A197D14"/>
    <w:rsid w:val="1A4B0B96"/>
    <w:rsid w:val="1A7DE346"/>
    <w:rsid w:val="1AA0DC60"/>
    <w:rsid w:val="1AA1C106"/>
    <w:rsid w:val="1AAEBC18"/>
    <w:rsid w:val="1ABA3EB1"/>
    <w:rsid w:val="1ACD1645"/>
    <w:rsid w:val="1B04E4E4"/>
    <w:rsid w:val="1B0E2EDA"/>
    <w:rsid w:val="1B15AC6E"/>
    <w:rsid w:val="1B6EFCA1"/>
    <w:rsid w:val="1BB43C3A"/>
    <w:rsid w:val="1BC6ED9C"/>
    <w:rsid w:val="1BD311F5"/>
    <w:rsid w:val="1BE13E30"/>
    <w:rsid w:val="1BE93BE9"/>
    <w:rsid w:val="1C03400E"/>
    <w:rsid w:val="1C0FDFF1"/>
    <w:rsid w:val="1C2543D8"/>
    <w:rsid w:val="1C58AB0B"/>
    <w:rsid w:val="1C831C31"/>
    <w:rsid w:val="1CD4B93C"/>
    <w:rsid w:val="1CD936D7"/>
    <w:rsid w:val="1CF3F03B"/>
    <w:rsid w:val="1CFC71F9"/>
    <w:rsid w:val="1D073078"/>
    <w:rsid w:val="1D166F7A"/>
    <w:rsid w:val="1D28BF06"/>
    <w:rsid w:val="1D7B17AB"/>
    <w:rsid w:val="1D7D133A"/>
    <w:rsid w:val="1D85218D"/>
    <w:rsid w:val="1DFD1F43"/>
    <w:rsid w:val="1E2E0A5D"/>
    <w:rsid w:val="1E5CFE2B"/>
    <w:rsid w:val="1E821EC2"/>
    <w:rsid w:val="1E857685"/>
    <w:rsid w:val="1E97D143"/>
    <w:rsid w:val="1E991956"/>
    <w:rsid w:val="1EBCFD5F"/>
    <w:rsid w:val="1EC94103"/>
    <w:rsid w:val="1ECD5720"/>
    <w:rsid w:val="1ED3CFBF"/>
    <w:rsid w:val="1EEA5413"/>
    <w:rsid w:val="1F0AEDCB"/>
    <w:rsid w:val="1F510B6D"/>
    <w:rsid w:val="1F722690"/>
    <w:rsid w:val="1F9CC56B"/>
    <w:rsid w:val="1F9D4F91"/>
    <w:rsid w:val="1FA3A885"/>
    <w:rsid w:val="1FC0C15E"/>
    <w:rsid w:val="1FC26904"/>
    <w:rsid w:val="1FD004C0"/>
    <w:rsid w:val="1FEF433C"/>
    <w:rsid w:val="1FF3E24D"/>
    <w:rsid w:val="1FFBF48A"/>
    <w:rsid w:val="201B7D8F"/>
    <w:rsid w:val="201EE073"/>
    <w:rsid w:val="20201415"/>
    <w:rsid w:val="20224326"/>
    <w:rsid w:val="202D00ED"/>
    <w:rsid w:val="20402117"/>
    <w:rsid w:val="205B5BD2"/>
    <w:rsid w:val="206E1675"/>
    <w:rsid w:val="20A18F40"/>
    <w:rsid w:val="20BAF476"/>
    <w:rsid w:val="20C70BF0"/>
    <w:rsid w:val="20D244DF"/>
    <w:rsid w:val="20E63EDD"/>
    <w:rsid w:val="20F46696"/>
    <w:rsid w:val="2101B286"/>
    <w:rsid w:val="2124EB98"/>
    <w:rsid w:val="2137BE74"/>
    <w:rsid w:val="215F0BE9"/>
    <w:rsid w:val="216C99CD"/>
    <w:rsid w:val="21C968C6"/>
    <w:rsid w:val="21D0E746"/>
    <w:rsid w:val="21E2C9D0"/>
    <w:rsid w:val="21ED5FBF"/>
    <w:rsid w:val="222A5277"/>
    <w:rsid w:val="223FEEE6"/>
    <w:rsid w:val="2274BC7B"/>
    <w:rsid w:val="2292C7A8"/>
    <w:rsid w:val="22A5A48C"/>
    <w:rsid w:val="230833FD"/>
    <w:rsid w:val="23506FCB"/>
    <w:rsid w:val="2355A773"/>
    <w:rsid w:val="2356E4E8"/>
    <w:rsid w:val="236F4D86"/>
    <w:rsid w:val="2376BCC7"/>
    <w:rsid w:val="23770974"/>
    <w:rsid w:val="237E6760"/>
    <w:rsid w:val="23C999A7"/>
    <w:rsid w:val="23D12B1C"/>
    <w:rsid w:val="241D27E3"/>
    <w:rsid w:val="242EA8F2"/>
    <w:rsid w:val="2475BD17"/>
    <w:rsid w:val="2481AA32"/>
    <w:rsid w:val="24A719CA"/>
    <w:rsid w:val="24CF6F36"/>
    <w:rsid w:val="251CD175"/>
    <w:rsid w:val="252AD342"/>
    <w:rsid w:val="2552E9E5"/>
    <w:rsid w:val="2555FFC4"/>
    <w:rsid w:val="2561F339"/>
    <w:rsid w:val="256D07AA"/>
    <w:rsid w:val="2570B8C9"/>
    <w:rsid w:val="2579845F"/>
    <w:rsid w:val="2583F1C8"/>
    <w:rsid w:val="259F06C5"/>
    <w:rsid w:val="25A212BD"/>
    <w:rsid w:val="25BE4BEE"/>
    <w:rsid w:val="25C3D0E8"/>
    <w:rsid w:val="25E1A059"/>
    <w:rsid w:val="25E796EB"/>
    <w:rsid w:val="26211804"/>
    <w:rsid w:val="2654EE75"/>
    <w:rsid w:val="2663B395"/>
    <w:rsid w:val="266C09AF"/>
    <w:rsid w:val="2677F9C1"/>
    <w:rsid w:val="26B481BD"/>
    <w:rsid w:val="26DA3464"/>
    <w:rsid w:val="26DA6398"/>
    <w:rsid w:val="26E7DE02"/>
    <w:rsid w:val="26F7F743"/>
    <w:rsid w:val="26F94264"/>
    <w:rsid w:val="26FDD894"/>
    <w:rsid w:val="270EEDE4"/>
    <w:rsid w:val="271BD920"/>
    <w:rsid w:val="2723D32A"/>
    <w:rsid w:val="275128D0"/>
    <w:rsid w:val="278629FA"/>
    <w:rsid w:val="278B079D"/>
    <w:rsid w:val="27A93D58"/>
    <w:rsid w:val="27DFD137"/>
    <w:rsid w:val="27E59D68"/>
    <w:rsid w:val="27F542D5"/>
    <w:rsid w:val="28078300"/>
    <w:rsid w:val="2829BBFC"/>
    <w:rsid w:val="282DB81F"/>
    <w:rsid w:val="28407A97"/>
    <w:rsid w:val="28904433"/>
    <w:rsid w:val="289364B4"/>
    <w:rsid w:val="2896F2D6"/>
    <w:rsid w:val="289F1357"/>
    <w:rsid w:val="28B5E368"/>
    <w:rsid w:val="28D8CBF4"/>
    <w:rsid w:val="2902F7F9"/>
    <w:rsid w:val="2907B176"/>
    <w:rsid w:val="291397DF"/>
    <w:rsid w:val="2917AF70"/>
    <w:rsid w:val="29274915"/>
    <w:rsid w:val="292A1A47"/>
    <w:rsid w:val="2944967E"/>
    <w:rsid w:val="295BC5A2"/>
    <w:rsid w:val="296D97B8"/>
    <w:rsid w:val="2979EE3B"/>
    <w:rsid w:val="299B7C0E"/>
    <w:rsid w:val="29A997EE"/>
    <w:rsid w:val="29AC809F"/>
    <w:rsid w:val="29BFA217"/>
    <w:rsid w:val="29C566AD"/>
    <w:rsid w:val="29C573EF"/>
    <w:rsid w:val="29D4E3CF"/>
    <w:rsid w:val="29DCD598"/>
    <w:rsid w:val="29DF2682"/>
    <w:rsid w:val="29F1F245"/>
    <w:rsid w:val="2A3401D7"/>
    <w:rsid w:val="2A392388"/>
    <w:rsid w:val="2A40FA1A"/>
    <w:rsid w:val="2A6E7BA9"/>
    <w:rsid w:val="2A91A930"/>
    <w:rsid w:val="2A9CA152"/>
    <w:rsid w:val="2AD37475"/>
    <w:rsid w:val="2B2A361E"/>
    <w:rsid w:val="2B2AD9A7"/>
    <w:rsid w:val="2B324156"/>
    <w:rsid w:val="2B3E41A3"/>
    <w:rsid w:val="2B6ED4B7"/>
    <w:rsid w:val="2B71E57A"/>
    <w:rsid w:val="2B74C113"/>
    <w:rsid w:val="2B962867"/>
    <w:rsid w:val="2B975B74"/>
    <w:rsid w:val="2BA66DC4"/>
    <w:rsid w:val="2BE2C0C4"/>
    <w:rsid w:val="2C08C642"/>
    <w:rsid w:val="2C2BBD27"/>
    <w:rsid w:val="2C358BEB"/>
    <w:rsid w:val="2C3BFE13"/>
    <w:rsid w:val="2C536723"/>
    <w:rsid w:val="2C5D3CEA"/>
    <w:rsid w:val="2C796955"/>
    <w:rsid w:val="2CE3B588"/>
    <w:rsid w:val="2CE42EE8"/>
    <w:rsid w:val="2CECB341"/>
    <w:rsid w:val="2D48CFDF"/>
    <w:rsid w:val="2D4A72CA"/>
    <w:rsid w:val="2D5C66CF"/>
    <w:rsid w:val="2D8E7F65"/>
    <w:rsid w:val="2DA68BAB"/>
    <w:rsid w:val="2DAA1076"/>
    <w:rsid w:val="2DBA56B3"/>
    <w:rsid w:val="2DD56CFD"/>
    <w:rsid w:val="2E17DD63"/>
    <w:rsid w:val="2E66869F"/>
    <w:rsid w:val="2E72C325"/>
    <w:rsid w:val="2E827D4A"/>
    <w:rsid w:val="2E93AD70"/>
    <w:rsid w:val="2E9420FE"/>
    <w:rsid w:val="2EB3CDF8"/>
    <w:rsid w:val="2EC9962C"/>
    <w:rsid w:val="2ECB282E"/>
    <w:rsid w:val="2EEF003F"/>
    <w:rsid w:val="2F0677BB"/>
    <w:rsid w:val="2F16F583"/>
    <w:rsid w:val="2F4969E0"/>
    <w:rsid w:val="2F4EA70C"/>
    <w:rsid w:val="2F6394DA"/>
    <w:rsid w:val="2F821DFC"/>
    <w:rsid w:val="2FABE715"/>
    <w:rsid w:val="2FE3DE72"/>
    <w:rsid w:val="2FFDBC87"/>
    <w:rsid w:val="30066199"/>
    <w:rsid w:val="300FE466"/>
    <w:rsid w:val="302BE308"/>
    <w:rsid w:val="304CCE66"/>
    <w:rsid w:val="30590DF6"/>
    <w:rsid w:val="305AE72A"/>
    <w:rsid w:val="30A22E9A"/>
    <w:rsid w:val="30A23313"/>
    <w:rsid w:val="30A48FFC"/>
    <w:rsid w:val="30A80F62"/>
    <w:rsid w:val="30E0D449"/>
    <w:rsid w:val="31176FB8"/>
    <w:rsid w:val="312F6B49"/>
    <w:rsid w:val="315D2DB0"/>
    <w:rsid w:val="317AAFA9"/>
    <w:rsid w:val="3181D787"/>
    <w:rsid w:val="31953DE5"/>
    <w:rsid w:val="319A55D0"/>
    <w:rsid w:val="31AD7C7A"/>
    <w:rsid w:val="31CAEA59"/>
    <w:rsid w:val="31D3AACD"/>
    <w:rsid w:val="31D7A005"/>
    <w:rsid w:val="31FB05C7"/>
    <w:rsid w:val="3241A531"/>
    <w:rsid w:val="325899BD"/>
    <w:rsid w:val="3260705E"/>
    <w:rsid w:val="3269BAC6"/>
    <w:rsid w:val="32807386"/>
    <w:rsid w:val="32CC19EB"/>
    <w:rsid w:val="32CCFF72"/>
    <w:rsid w:val="32CD01C6"/>
    <w:rsid w:val="32CDDEE1"/>
    <w:rsid w:val="32DBCF57"/>
    <w:rsid w:val="32E58540"/>
    <w:rsid w:val="333B0E7B"/>
    <w:rsid w:val="333FCEF2"/>
    <w:rsid w:val="3379B5E9"/>
    <w:rsid w:val="33A2AB24"/>
    <w:rsid w:val="33B0ECE7"/>
    <w:rsid w:val="33B92D68"/>
    <w:rsid w:val="33DFB2F2"/>
    <w:rsid w:val="33F0409E"/>
    <w:rsid w:val="33FA21E3"/>
    <w:rsid w:val="34014CBE"/>
    <w:rsid w:val="3421A1F2"/>
    <w:rsid w:val="34327825"/>
    <w:rsid w:val="345AACC8"/>
    <w:rsid w:val="347BC532"/>
    <w:rsid w:val="34A8F585"/>
    <w:rsid w:val="34B88448"/>
    <w:rsid w:val="35229E5A"/>
    <w:rsid w:val="35285B8F"/>
    <w:rsid w:val="3581FC84"/>
    <w:rsid w:val="35DCB658"/>
    <w:rsid w:val="35F7F5B0"/>
    <w:rsid w:val="35FDD8BB"/>
    <w:rsid w:val="360E6251"/>
    <w:rsid w:val="361233A6"/>
    <w:rsid w:val="361727B7"/>
    <w:rsid w:val="36218873"/>
    <w:rsid w:val="365DACE7"/>
    <w:rsid w:val="36677768"/>
    <w:rsid w:val="3698A2A5"/>
    <w:rsid w:val="36A56717"/>
    <w:rsid w:val="36A69B51"/>
    <w:rsid w:val="36C61411"/>
    <w:rsid w:val="36D7A06D"/>
    <w:rsid w:val="36FA3CC5"/>
    <w:rsid w:val="3710598D"/>
    <w:rsid w:val="37151654"/>
    <w:rsid w:val="37242EB0"/>
    <w:rsid w:val="37330714"/>
    <w:rsid w:val="3749B47F"/>
    <w:rsid w:val="374F76A1"/>
    <w:rsid w:val="3766CFBC"/>
    <w:rsid w:val="3783FC07"/>
    <w:rsid w:val="3797DE3E"/>
    <w:rsid w:val="37C6CA35"/>
    <w:rsid w:val="37F4F2DD"/>
    <w:rsid w:val="37F9435D"/>
    <w:rsid w:val="38059C31"/>
    <w:rsid w:val="380BAD55"/>
    <w:rsid w:val="380C53F0"/>
    <w:rsid w:val="383ECA15"/>
    <w:rsid w:val="38483A91"/>
    <w:rsid w:val="384B7256"/>
    <w:rsid w:val="386BB085"/>
    <w:rsid w:val="386CAACA"/>
    <w:rsid w:val="38AF20E3"/>
    <w:rsid w:val="38EA3524"/>
    <w:rsid w:val="38F6EC14"/>
    <w:rsid w:val="39308016"/>
    <w:rsid w:val="393D122B"/>
    <w:rsid w:val="397FF4C2"/>
    <w:rsid w:val="398C68C3"/>
    <w:rsid w:val="39B18C5F"/>
    <w:rsid w:val="39E287F0"/>
    <w:rsid w:val="39F90A2B"/>
    <w:rsid w:val="3A228059"/>
    <w:rsid w:val="3A2CD488"/>
    <w:rsid w:val="3A4CF559"/>
    <w:rsid w:val="3A63CCB4"/>
    <w:rsid w:val="3A96709D"/>
    <w:rsid w:val="3ABA7252"/>
    <w:rsid w:val="3AC57D30"/>
    <w:rsid w:val="3AD1B5FB"/>
    <w:rsid w:val="3AD2EB8C"/>
    <w:rsid w:val="3AE7467B"/>
    <w:rsid w:val="3AE9F245"/>
    <w:rsid w:val="3AF3D6E6"/>
    <w:rsid w:val="3AF761DA"/>
    <w:rsid w:val="3AFB1BFC"/>
    <w:rsid w:val="3B0F0A49"/>
    <w:rsid w:val="3B5B885E"/>
    <w:rsid w:val="3B6E5760"/>
    <w:rsid w:val="3B8A98FA"/>
    <w:rsid w:val="3BA6DFAC"/>
    <w:rsid w:val="3BDB9300"/>
    <w:rsid w:val="3BE47C9A"/>
    <w:rsid w:val="3BF266A7"/>
    <w:rsid w:val="3C42C25B"/>
    <w:rsid w:val="3C9735CA"/>
    <w:rsid w:val="3C997C2C"/>
    <w:rsid w:val="3C9DC5DA"/>
    <w:rsid w:val="3CC4448D"/>
    <w:rsid w:val="3CD09363"/>
    <w:rsid w:val="3CD41E9E"/>
    <w:rsid w:val="3CEDF196"/>
    <w:rsid w:val="3D77ECC5"/>
    <w:rsid w:val="3DB25A0F"/>
    <w:rsid w:val="3DC28A7F"/>
    <w:rsid w:val="3DC7172F"/>
    <w:rsid w:val="3DC9B32B"/>
    <w:rsid w:val="3DCBB48F"/>
    <w:rsid w:val="3DD1FF07"/>
    <w:rsid w:val="3E02CE65"/>
    <w:rsid w:val="3E112520"/>
    <w:rsid w:val="3E113D46"/>
    <w:rsid w:val="3E37F76B"/>
    <w:rsid w:val="3E3EF799"/>
    <w:rsid w:val="3E478B6D"/>
    <w:rsid w:val="3E47EED9"/>
    <w:rsid w:val="3E4B1D06"/>
    <w:rsid w:val="3E4EB23A"/>
    <w:rsid w:val="3E737563"/>
    <w:rsid w:val="3E73C791"/>
    <w:rsid w:val="3E997A1F"/>
    <w:rsid w:val="3EAE5A29"/>
    <w:rsid w:val="3EB383A7"/>
    <w:rsid w:val="3ED19A56"/>
    <w:rsid w:val="3EF05D55"/>
    <w:rsid w:val="3EF23C9F"/>
    <w:rsid w:val="3F0E8919"/>
    <w:rsid w:val="3F0EEB60"/>
    <w:rsid w:val="3F384F44"/>
    <w:rsid w:val="3F437153"/>
    <w:rsid w:val="3F460C94"/>
    <w:rsid w:val="3F49FC8B"/>
    <w:rsid w:val="3F5877BF"/>
    <w:rsid w:val="3F6BA0DB"/>
    <w:rsid w:val="3F6F9C21"/>
    <w:rsid w:val="3FAA8354"/>
    <w:rsid w:val="3FAC61E9"/>
    <w:rsid w:val="3FAF7FFB"/>
    <w:rsid w:val="3FB97160"/>
    <w:rsid w:val="3FCB1ABA"/>
    <w:rsid w:val="4028DD85"/>
    <w:rsid w:val="40320959"/>
    <w:rsid w:val="40334242"/>
    <w:rsid w:val="407C3E41"/>
    <w:rsid w:val="408CE52C"/>
    <w:rsid w:val="408DC1EA"/>
    <w:rsid w:val="40B7AF70"/>
    <w:rsid w:val="40E2FFF7"/>
    <w:rsid w:val="40FC2398"/>
    <w:rsid w:val="410CD621"/>
    <w:rsid w:val="41157591"/>
    <w:rsid w:val="411D1698"/>
    <w:rsid w:val="4129F0B9"/>
    <w:rsid w:val="4133DEB8"/>
    <w:rsid w:val="416313DA"/>
    <w:rsid w:val="416C7385"/>
    <w:rsid w:val="417AD042"/>
    <w:rsid w:val="41F8583B"/>
    <w:rsid w:val="420BA110"/>
    <w:rsid w:val="42126F52"/>
    <w:rsid w:val="421A6286"/>
    <w:rsid w:val="4232E539"/>
    <w:rsid w:val="423741EE"/>
    <w:rsid w:val="4270ADD2"/>
    <w:rsid w:val="4284A5FD"/>
    <w:rsid w:val="42912BFB"/>
    <w:rsid w:val="42B9D046"/>
    <w:rsid w:val="42D45723"/>
    <w:rsid w:val="42F6FCD1"/>
    <w:rsid w:val="4300D295"/>
    <w:rsid w:val="4320B7A3"/>
    <w:rsid w:val="43492333"/>
    <w:rsid w:val="43580811"/>
    <w:rsid w:val="4379F827"/>
    <w:rsid w:val="437E72E2"/>
    <w:rsid w:val="43816A2B"/>
    <w:rsid w:val="43849A00"/>
    <w:rsid w:val="439E9686"/>
    <w:rsid w:val="43AEAB03"/>
    <w:rsid w:val="43AFD11A"/>
    <w:rsid w:val="43B223ED"/>
    <w:rsid w:val="43B40810"/>
    <w:rsid w:val="43B78BCF"/>
    <w:rsid w:val="43CD6BC6"/>
    <w:rsid w:val="43D6D3FE"/>
    <w:rsid w:val="43E68DD7"/>
    <w:rsid w:val="43E83A84"/>
    <w:rsid w:val="43EF433E"/>
    <w:rsid w:val="43F377A2"/>
    <w:rsid w:val="4408F161"/>
    <w:rsid w:val="441336A8"/>
    <w:rsid w:val="44225BCA"/>
    <w:rsid w:val="443D0889"/>
    <w:rsid w:val="44AB00DF"/>
    <w:rsid w:val="44AD2451"/>
    <w:rsid w:val="44C387D2"/>
    <w:rsid w:val="44E3B779"/>
    <w:rsid w:val="44FBD646"/>
    <w:rsid w:val="4506F30B"/>
    <w:rsid w:val="45143246"/>
    <w:rsid w:val="454B8D20"/>
    <w:rsid w:val="456DB282"/>
    <w:rsid w:val="4585B27B"/>
    <w:rsid w:val="45931A7E"/>
    <w:rsid w:val="459B5F66"/>
    <w:rsid w:val="45AD7E72"/>
    <w:rsid w:val="45AE2D91"/>
    <w:rsid w:val="45BA1F5C"/>
    <w:rsid w:val="45C4750F"/>
    <w:rsid w:val="45C8385F"/>
    <w:rsid w:val="45D15E5E"/>
    <w:rsid w:val="45E300F2"/>
    <w:rsid w:val="45E4F80D"/>
    <w:rsid w:val="46175F1A"/>
    <w:rsid w:val="46305E17"/>
    <w:rsid w:val="4644E881"/>
    <w:rsid w:val="4644F1BB"/>
    <w:rsid w:val="46593B32"/>
    <w:rsid w:val="465AD466"/>
    <w:rsid w:val="4665D6F4"/>
    <w:rsid w:val="46867FAC"/>
    <w:rsid w:val="468E4C83"/>
    <w:rsid w:val="469775A6"/>
    <w:rsid w:val="46E73F0B"/>
    <w:rsid w:val="471D31EF"/>
    <w:rsid w:val="471EA39A"/>
    <w:rsid w:val="472668EB"/>
    <w:rsid w:val="4746E19D"/>
    <w:rsid w:val="476E842D"/>
    <w:rsid w:val="477A7526"/>
    <w:rsid w:val="47A96339"/>
    <w:rsid w:val="47BD63DC"/>
    <w:rsid w:val="483285EE"/>
    <w:rsid w:val="483A8AE9"/>
    <w:rsid w:val="484B1925"/>
    <w:rsid w:val="484E5615"/>
    <w:rsid w:val="485ED6B8"/>
    <w:rsid w:val="4879E7FE"/>
    <w:rsid w:val="48834FEB"/>
    <w:rsid w:val="4889154A"/>
    <w:rsid w:val="48A45590"/>
    <w:rsid w:val="48E2FCD9"/>
    <w:rsid w:val="48F700FE"/>
    <w:rsid w:val="49318CB1"/>
    <w:rsid w:val="4938355F"/>
    <w:rsid w:val="493A1BD2"/>
    <w:rsid w:val="499FD49B"/>
    <w:rsid w:val="49A1492B"/>
    <w:rsid w:val="49BF9B2F"/>
    <w:rsid w:val="49D6CD63"/>
    <w:rsid w:val="4A1FAA16"/>
    <w:rsid w:val="4A67CB54"/>
    <w:rsid w:val="4A963D6F"/>
    <w:rsid w:val="4A9F074C"/>
    <w:rsid w:val="4AE3C7A7"/>
    <w:rsid w:val="4B461E62"/>
    <w:rsid w:val="4B6FD09D"/>
    <w:rsid w:val="4B7AECD1"/>
    <w:rsid w:val="4BAE4BDC"/>
    <w:rsid w:val="4BB754F6"/>
    <w:rsid w:val="4BB8DE94"/>
    <w:rsid w:val="4BC3CCA4"/>
    <w:rsid w:val="4BD93427"/>
    <w:rsid w:val="4BF28DFE"/>
    <w:rsid w:val="4C00CCD0"/>
    <w:rsid w:val="4C0654DE"/>
    <w:rsid w:val="4C065B1B"/>
    <w:rsid w:val="4C07D37E"/>
    <w:rsid w:val="4C1CCB89"/>
    <w:rsid w:val="4C4B243E"/>
    <w:rsid w:val="4C7F7134"/>
    <w:rsid w:val="4C845437"/>
    <w:rsid w:val="4C901A6F"/>
    <w:rsid w:val="4CA47A8B"/>
    <w:rsid w:val="4CAC880F"/>
    <w:rsid w:val="4CB2B30F"/>
    <w:rsid w:val="4CB861BE"/>
    <w:rsid w:val="4CBBA9AF"/>
    <w:rsid w:val="4CC93E2D"/>
    <w:rsid w:val="4CCB537B"/>
    <w:rsid w:val="4CDE5AEE"/>
    <w:rsid w:val="4CE5F6B8"/>
    <w:rsid w:val="4CF361BD"/>
    <w:rsid w:val="4CFE1922"/>
    <w:rsid w:val="4D3990B8"/>
    <w:rsid w:val="4D3F1034"/>
    <w:rsid w:val="4D53C095"/>
    <w:rsid w:val="4D6D7928"/>
    <w:rsid w:val="4D749682"/>
    <w:rsid w:val="4D7F280E"/>
    <w:rsid w:val="4D8C72B2"/>
    <w:rsid w:val="4DABF818"/>
    <w:rsid w:val="4DC3D6E1"/>
    <w:rsid w:val="4E0333F7"/>
    <w:rsid w:val="4E1A868D"/>
    <w:rsid w:val="4E244900"/>
    <w:rsid w:val="4E3D9978"/>
    <w:rsid w:val="4E4B95BD"/>
    <w:rsid w:val="4E4ECADC"/>
    <w:rsid w:val="4E68029C"/>
    <w:rsid w:val="4E981909"/>
    <w:rsid w:val="4E9995FA"/>
    <w:rsid w:val="4E9C84CC"/>
    <w:rsid w:val="4EB4FA87"/>
    <w:rsid w:val="4EB8F46D"/>
    <w:rsid w:val="4EBA4D07"/>
    <w:rsid w:val="4EC35B30"/>
    <w:rsid w:val="4ED43160"/>
    <w:rsid w:val="4EDC1EB4"/>
    <w:rsid w:val="4EEF0861"/>
    <w:rsid w:val="4F092446"/>
    <w:rsid w:val="4F2543BA"/>
    <w:rsid w:val="4F895F74"/>
    <w:rsid w:val="4F8E75C4"/>
    <w:rsid w:val="4F9CED7A"/>
    <w:rsid w:val="4FA39C60"/>
    <w:rsid w:val="4FB2D6C6"/>
    <w:rsid w:val="4FD0ABF0"/>
    <w:rsid w:val="4FE3E6E6"/>
    <w:rsid w:val="4FF96805"/>
    <w:rsid w:val="5059B5FD"/>
    <w:rsid w:val="508063C4"/>
    <w:rsid w:val="509A6360"/>
    <w:rsid w:val="510F0661"/>
    <w:rsid w:val="514D1B3D"/>
    <w:rsid w:val="516E7C9F"/>
    <w:rsid w:val="517119BE"/>
    <w:rsid w:val="51A0A709"/>
    <w:rsid w:val="51D02669"/>
    <w:rsid w:val="51E67C4D"/>
    <w:rsid w:val="51E81A5B"/>
    <w:rsid w:val="5243FE28"/>
    <w:rsid w:val="5251AA56"/>
    <w:rsid w:val="5254EC5E"/>
    <w:rsid w:val="52594FCF"/>
    <w:rsid w:val="525C61BF"/>
    <w:rsid w:val="528B3F2D"/>
    <w:rsid w:val="52C8B1CF"/>
    <w:rsid w:val="52CE33C6"/>
    <w:rsid w:val="52D1717C"/>
    <w:rsid w:val="52D1FE86"/>
    <w:rsid w:val="52FA93B2"/>
    <w:rsid w:val="530CACE2"/>
    <w:rsid w:val="530FDF8A"/>
    <w:rsid w:val="532FB4FF"/>
    <w:rsid w:val="534843D3"/>
    <w:rsid w:val="534AFD81"/>
    <w:rsid w:val="5352E0E9"/>
    <w:rsid w:val="5385B381"/>
    <w:rsid w:val="53A6E832"/>
    <w:rsid w:val="53AD0255"/>
    <w:rsid w:val="53B07078"/>
    <w:rsid w:val="53C0E52E"/>
    <w:rsid w:val="53D301D6"/>
    <w:rsid w:val="53D4C10B"/>
    <w:rsid w:val="53D9159C"/>
    <w:rsid w:val="53DEB4B2"/>
    <w:rsid w:val="5401D6A7"/>
    <w:rsid w:val="5405B4A2"/>
    <w:rsid w:val="54060B8F"/>
    <w:rsid w:val="54319061"/>
    <w:rsid w:val="5481AFA9"/>
    <w:rsid w:val="5492B523"/>
    <w:rsid w:val="54BD4217"/>
    <w:rsid w:val="54D7E102"/>
    <w:rsid w:val="550755F8"/>
    <w:rsid w:val="552B8686"/>
    <w:rsid w:val="554372E4"/>
    <w:rsid w:val="55650E57"/>
    <w:rsid w:val="55772EFC"/>
    <w:rsid w:val="55BFB289"/>
    <w:rsid w:val="55C02C7B"/>
    <w:rsid w:val="55D0C9B1"/>
    <w:rsid w:val="55EE0AA9"/>
    <w:rsid w:val="55F5F38A"/>
    <w:rsid w:val="55F8FD4C"/>
    <w:rsid w:val="5604BB94"/>
    <w:rsid w:val="5606FE7F"/>
    <w:rsid w:val="560C0BED"/>
    <w:rsid w:val="560FCFD9"/>
    <w:rsid w:val="5627CAD7"/>
    <w:rsid w:val="562ED5DC"/>
    <w:rsid w:val="5639DD77"/>
    <w:rsid w:val="5641B2E1"/>
    <w:rsid w:val="56474085"/>
    <w:rsid w:val="568BD406"/>
    <w:rsid w:val="5692A058"/>
    <w:rsid w:val="5697468A"/>
    <w:rsid w:val="56A308AC"/>
    <w:rsid w:val="56C3F59C"/>
    <w:rsid w:val="56C462CD"/>
    <w:rsid w:val="56CAA68B"/>
    <w:rsid w:val="56D5FE15"/>
    <w:rsid w:val="56EBEAF8"/>
    <w:rsid w:val="56F7C341"/>
    <w:rsid w:val="5776F7CC"/>
    <w:rsid w:val="578E2D51"/>
    <w:rsid w:val="57983B6C"/>
    <w:rsid w:val="57CC9FD1"/>
    <w:rsid w:val="57D5479C"/>
    <w:rsid w:val="57FE54F9"/>
    <w:rsid w:val="582E6DBF"/>
    <w:rsid w:val="58728FA3"/>
    <w:rsid w:val="5886FF4E"/>
    <w:rsid w:val="589C65A0"/>
    <w:rsid w:val="58AA0FF5"/>
    <w:rsid w:val="58BCB839"/>
    <w:rsid w:val="58C531DB"/>
    <w:rsid w:val="590A309D"/>
    <w:rsid w:val="5913AF52"/>
    <w:rsid w:val="592BDEAF"/>
    <w:rsid w:val="59322862"/>
    <w:rsid w:val="593F054B"/>
    <w:rsid w:val="59433D2E"/>
    <w:rsid w:val="594CF768"/>
    <w:rsid w:val="5961E808"/>
    <w:rsid w:val="5969D536"/>
    <w:rsid w:val="597651F0"/>
    <w:rsid w:val="599FE227"/>
    <w:rsid w:val="59DDD4C6"/>
    <w:rsid w:val="59E4F8EF"/>
    <w:rsid w:val="59EC6BA3"/>
    <w:rsid w:val="59F2BFF8"/>
    <w:rsid w:val="59F817A1"/>
    <w:rsid w:val="59FAA037"/>
    <w:rsid w:val="5A0D9684"/>
    <w:rsid w:val="5A350CF6"/>
    <w:rsid w:val="5A54930A"/>
    <w:rsid w:val="5A9B1037"/>
    <w:rsid w:val="5AA88B05"/>
    <w:rsid w:val="5AE596CC"/>
    <w:rsid w:val="5AFC9186"/>
    <w:rsid w:val="5B2326C2"/>
    <w:rsid w:val="5B384213"/>
    <w:rsid w:val="5B570EB7"/>
    <w:rsid w:val="5B670E5C"/>
    <w:rsid w:val="5B749681"/>
    <w:rsid w:val="5B807E91"/>
    <w:rsid w:val="5B813267"/>
    <w:rsid w:val="5BAA56F0"/>
    <w:rsid w:val="5BBB7617"/>
    <w:rsid w:val="5BBFD50E"/>
    <w:rsid w:val="5BC58141"/>
    <w:rsid w:val="5BC871DD"/>
    <w:rsid w:val="5BFCAEFA"/>
    <w:rsid w:val="5C0C8EF3"/>
    <w:rsid w:val="5C28DD36"/>
    <w:rsid w:val="5C37E7D0"/>
    <w:rsid w:val="5C37EBCE"/>
    <w:rsid w:val="5C490F7A"/>
    <w:rsid w:val="5C5A5E47"/>
    <w:rsid w:val="5C7D1844"/>
    <w:rsid w:val="5CCD3365"/>
    <w:rsid w:val="5CD87EA4"/>
    <w:rsid w:val="5CEA607D"/>
    <w:rsid w:val="5CEC40F7"/>
    <w:rsid w:val="5CF7043B"/>
    <w:rsid w:val="5D1A0496"/>
    <w:rsid w:val="5D2A86E5"/>
    <w:rsid w:val="5D3F9CC5"/>
    <w:rsid w:val="5D534A26"/>
    <w:rsid w:val="5D66C9B4"/>
    <w:rsid w:val="5D758134"/>
    <w:rsid w:val="5D7936FF"/>
    <w:rsid w:val="5D9305B3"/>
    <w:rsid w:val="5DB05D41"/>
    <w:rsid w:val="5DF7482C"/>
    <w:rsid w:val="5E0EFE85"/>
    <w:rsid w:val="5E160606"/>
    <w:rsid w:val="5E1B0013"/>
    <w:rsid w:val="5E37BD76"/>
    <w:rsid w:val="5E3BD293"/>
    <w:rsid w:val="5E3C5ECA"/>
    <w:rsid w:val="5EA0CB53"/>
    <w:rsid w:val="5EBB1D28"/>
    <w:rsid w:val="5EF8D6B8"/>
    <w:rsid w:val="5F064AA6"/>
    <w:rsid w:val="5F3A5ECD"/>
    <w:rsid w:val="5F4E29B3"/>
    <w:rsid w:val="5F567C8C"/>
    <w:rsid w:val="5F60DAEE"/>
    <w:rsid w:val="5F7DF466"/>
    <w:rsid w:val="5F7F6209"/>
    <w:rsid w:val="5F9DD415"/>
    <w:rsid w:val="5FAD692E"/>
    <w:rsid w:val="5FB0249B"/>
    <w:rsid w:val="5FB1DD12"/>
    <w:rsid w:val="5FB59DAA"/>
    <w:rsid w:val="5FD71CA4"/>
    <w:rsid w:val="5FE149E3"/>
    <w:rsid w:val="5FEB2FEA"/>
    <w:rsid w:val="5FF74B79"/>
    <w:rsid w:val="5FFBDBDF"/>
    <w:rsid w:val="600B36A5"/>
    <w:rsid w:val="6053CC03"/>
    <w:rsid w:val="6067C797"/>
    <w:rsid w:val="606C6DF5"/>
    <w:rsid w:val="609961C3"/>
    <w:rsid w:val="60AF96BA"/>
    <w:rsid w:val="60B457FB"/>
    <w:rsid w:val="60B87969"/>
    <w:rsid w:val="60F8A8E6"/>
    <w:rsid w:val="60FE1A06"/>
    <w:rsid w:val="612A80AF"/>
    <w:rsid w:val="612D4061"/>
    <w:rsid w:val="613E494E"/>
    <w:rsid w:val="614DB44A"/>
    <w:rsid w:val="619C6EB0"/>
    <w:rsid w:val="61AC1004"/>
    <w:rsid w:val="61BCF558"/>
    <w:rsid w:val="61C3BB15"/>
    <w:rsid w:val="621CD3B9"/>
    <w:rsid w:val="6242B2C7"/>
    <w:rsid w:val="624F2F18"/>
    <w:rsid w:val="6284F315"/>
    <w:rsid w:val="629CE042"/>
    <w:rsid w:val="62CA8C47"/>
    <w:rsid w:val="62D8695F"/>
    <w:rsid w:val="631160F6"/>
    <w:rsid w:val="6388AE54"/>
    <w:rsid w:val="6389AE67"/>
    <w:rsid w:val="639DB65D"/>
    <w:rsid w:val="63B83512"/>
    <w:rsid w:val="63EC06F5"/>
    <w:rsid w:val="63F0CA80"/>
    <w:rsid w:val="640426DB"/>
    <w:rsid w:val="640B7410"/>
    <w:rsid w:val="641116B7"/>
    <w:rsid w:val="64132283"/>
    <w:rsid w:val="64142AE4"/>
    <w:rsid w:val="6421AE36"/>
    <w:rsid w:val="644A8D3F"/>
    <w:rsid w:val="64E42936"/>
    <w:rsid w:val="650E13FA"/>
    <w:rsid w:val="65280476"/>
    <w:rsid w:val="65488E76"/>
    <w:rsid w:val="6571911A"/>
    <w:rsid w:val="658CF7FB"/>
    <w:rsid w:val="659675B8"/>
    <w:rsid w:val="659DC354"/>
    <w:rsid w:val="65A4CB0A"/>
    <w:rsid w:val="65ABAF98"/>
    <w:rsid w:val="65C1F9B8"/>
    <w:rsid w:val="65C9C3AD"/>
    <w:rsid w:val="65CD9354"/>
    <w:rsid w:val="65DD5BD9"/>
    <w:rsid w:val="65E3CB59"/>
    <w:rsid w:val="65FC84B0"/>
    <w:rsid w:val="65FF68C3"/>
    <w:rsid w:val="6643CAAF"/>
    <w:rsid w:val="664B7190"/>
    <w:rsid w:val="665E493B"/>
    <w:rsid w:val="667F0655"/>
    <w:rsid w:val="667F60EA"/>
    <w:rsid w:val="66B4E7E6"/>
    <w:rsid w:val="66B88DE7"/>
    <w:rsid w:val="66C64BAB"/>
    <w:rsid w:val="66DDAE32"/>
    <w:rsid w:val="66ED31F8"/>
    <w:rsid w:val="6716447A"/>
    <w:rsid w:val="671F7034"/>
    <w:rsid w:val="673FF67D"/>
    <w:rsid w:val="67582246"/>
    <w:rsid w:val="67676459"/>
    <w:rsid w:val="6777F677"/>
    <w:rsid w:val="67886ABD"/>
    <w:rsid w:val="6795C59E"/>
    <w:rsid w:val="6797A9CC"/>
    <w:rsid w:val="67BD9F22"/>
    <w:rsid w:val="67D01439"/>
    <w:rsid w:val="67F875B7"/>
    <w:rsid w:val="68273053"/>
    <w:rsid w:val="68346220"/>
    <w:rsid w:val="683590AA"/>
    <w:rsid w:val="68384297"/>
    <w:rsid w:val="6849B848"/>
    <w:rsid w:val="6860AE60"/>
    <w:rsid w:val="68888E6F"/>
    <w:rsid w:val="68B771C3"/>
    <w:rsid w:val="68CC86EF"/>
    <w:rsid w:val="68D7EB92"/>
    <w:rsid w:val="68F2237F"/>
    <w:rsid w:val="68FB852B"/>
    <w:rsid w:val="6909D49D"/>
    <w:rsid w:val="69330D3F"/>
    <w:rsid w:val="694185FF"/>
    <w:rsid w:val="69670CA9"/>
    <w:rsid w:val="69742433"/>
    <w:rsid w:val="69A2A521"/>
    <w:rsid w:val="69C20CA5"/>
    <w:rsid w:val="69D8AA49"/>
    <w:rsid w:val="69E519F1"/>
    <w:rsid w:val="69F806C3"/>
    <w:rsid w:val="6A0BD0B7"/>
    <w:rsid w:val="6A1188ED"/>
    <w:rsid w:val="6A12F991"/>
    <w:rsid w:val="6A185996"/>
    <w:rsid w:val="6A193319"/>
    <w:rsid w:val="6A4A70C7"/>
    <w:rsid w:val="6A4ABD64"/>
    <w:rsid w:val="6A5A9396"/>
    <w:rsid w:val="6A692D05"/>
    <w:rsid w:val="6A6E59A7"/>
    <w:rsid w:val="6A74426D"/>
    <w:rsid w:val="6A9F7B7C"/>
    <w:rsid w:val="6AA5B487"/>
    <w:rsid w:val="6AA9E59B"/>
    <w:rsid w:val="6AB7B465"/>
    <w:rsid w:val="6B0421F4"/>
    <w:rsid w:val="6B359ACF"/>
    <w:rsid w:val="6B372E8E"/>
    <w:rsid w:val="6B58A0F4"/>
    <w:rsid w:val="6B685C01"/>
    <w:rsid w:val="6B986513"/>
    <w:rsid w:val="6BBFF931"/>
    <w:rsid w:val="6BC2F534"/>
    <w:rsid w:val="6BD93C67"/>
    <w:rsid w:val="6C171706"/>
    <w:rsid w:val="6C249E1C"/>
    <w:rsid w:val="6C31EF6B"/>
    <w:rsid w:val="6CB87040"/>
    <w:rsid w:val="6CC0D94D"/>
    <w:rsid w:val="6CC9BBCB"/>
    <w:rsid w:val="6CE03257"/>
    <w:rsid w:val="6D05846D"/>
    <w:rsid w:val="6D081080"/>
    <w:rsid w:val="6D0D4C03"/>
    <w:rsid w:val="6D1E66F3"/>
    <w:rsid w:val="6D59FC73"/>
    <w:rsid w:val="6D6B23F0"/>
    <w:rsid w:val="6DA176F1"/>
    <w:rsid w:val="6DCB218E"/>
    <w:rsid w:val="6DF56A71"/>
    <w:rsid w:val="6E35FDF9"/>
    <w:rsid w:val="6E4C594C"/>
    <w:rsid w:val="6E5AFED2"/>
    <w:rsid w:val="6E65B351"/>
    <w:rsid w:val="6E7C7E2A"/>
    <w:rsid w:val="6E92EE55"/>
    <w:rsid w:val="6EA982E5"/>
    <w:rsid w:val="6EBE041C"/>
    <w:rsid w:val="6EC27721"/>
    <w:rsid w:val="6EE0D0E8"/>
    <w:rsid w:val="6EE81B69"/>
    <w:rsid w:val="6EE9E211"/>
    <w:rsid w:val="6EF1E0E1"/>
    <w:rsid w:val="6EF639F2"/>
    <w:rsid w:val="6EF69C09"/>
    <w:rsid w:val="6F2A1D40"/>
    <w:rsid w:val="6F32C448"/>
    <w:rsid w:val="6F4C563D"/>
    <w:rsid w:val="6F67681A"/>
    <w:rsid w:val="6F7700EC"/>
    <w:rsid w:val="6F817B98"/>
    <w:rsid w:val="6F90B263"/>
    <w:rsid w:val="6F91246D"/>
    <w:rsid w:val="6FC7D536"/>
    <w:rsid w:val="6FEE77DB"/>
    <w:rsid w:val="6FF41275"/>
    <w:rsid w:val="701C8BF6"/>
    <w:rsid w:val="7021A1A9"/>
    <w:rsid w:val="70313AD4"/>
    <w:rsid w:val="703AF6AE"/>
    <w:rsid w:val="7050F420"/>
    <w:rsid w:val="705211DB"/>
    <w:rsid w:val="7056C2E6"/>
    <w:rsid w:val="70854CD0"/>
    <w:rsid w:val="70CDEF6B"/>
    <w:rsid w:val="70D36A47"/>
    <w:rsid w:val="70DDE91D"/>
    <w:rsid w:val="70E400B0"/>
    <w:rsid w:val="70FBEDE8"/>
    <w:rsid w:val="710F9C4D"/>
    <w:rsid w:val="71119D8E"/>
    <w:rsid w:val="712977C4"/>
    <w:rsid w:val="7141EF14"/>
    <w:rsid w:val="714C76E8"/>
    <w:rsid w:val="7158F0DD"/>
    <w:rsid w:val="715A25EA"/>
    <w:rsid w:val="716D9EBB"/>
    <w:rsid w:val="717017BE"/>
    <w:rsid w:val="717A23A9"/>
    <w:rsid w:val="71840491"/>
    <w:rsid w:val="718ABC94"/>
    <w:rsid w:val="718BCE08"/>
    <w:rsid w:val="71ACFCE8"/>
    <w:rsid w:val="71B41EEC"/>
    <w:rsid w:val="71B5FDDE"/>
    <w:rsid w:val="71BE68FB"/>
    <w:rsid w:val="71E154ED"/>
    <w:rsid w:val="71E7438C"/>
    <w:rsid w:val="71F1CB1D"/>
    <w:rsid w:val="7205DACB"/>
    <w:rsid w:val="7223DEEF"/>
    <w:rsid w:val="72436AD8"/>
    <w:rsid w:val="7274823C"/>
    <w:rsid w:val="72824382"/>
    <w:rsid w:val="7295D542"/>
    <w:rsid w:val="72B495FB"/>
    <w:rsid w:val="72B6D95C"/>
    <w:rsid w:val="72C5ED78"/>
    <w:rsid w:val="72E73CC6"/>
    <w:rsid w:val="7323FE76"/>
    <w:rsid w:val="734E79B9"/>
    <w:rsid w:val="73695A60"/>
    <w:rsid w:val="7378EEDE"/>
    <w:rsid w:val="73AE7479"/>
    <w:rsid w:val="73C2E2E3"/>
    <w:rsid w:val="73D9877C"/>
    <w:rsid w:val="73EDB484"/>
    <w:rsid w:val="740B873A"/>
    <w:rsid w:val="740C4194"/>
    <w:rsid w:val="74138F0C"/>
    <w:rsid w:val="741B059C"/>
    <w:rsid w:val="74277140"/>
    <w:rsid w:val="743F5F43"/>
    <w:rsid w:val="74616870"/>
    <w:rsid w:val="74797A63"/>
    <w:rsid w:val="74811A46"/>
    <w:rsid w:val="7493911A"/>
    <w:rsid w:val="74990789"/>
    <w:rsid w:val="749EF9BB"/>
    <w:rsid w:val="74B002E2"/>
    <w:rsid w:val="74B4C6AE"/>
    <w:rsid w:val="74C09126"/>
    <w:rsid w:val="74D7544A"/>
    <w:rsid w:val="74E95237"/>
    <w:rsid w:val="74F28AA1"/>
    <w:rsid w:val="74F7431B"/>
    <w:rsid w:val="751434B6"/>
    <w:rsid w:val="75364257"/>
    <w:rsid w:val="753750AA"/>
    <w:rsid w:val="753F8F77"/>
    <w:rsid w:val="75744AC8"/>
    <w:rsid w:val="75CE3B70"/>
    <w:rsid w:val="75D63373"/>
    <w:rsid w:val="75DC7A0C"/>
    <w:rsid w:val="76273B1C"/>
    <w:rsid w:val="763358BB"/>
    <w:rsid w:val="765145CE"/>
    <w:rsid w:val="7673AECC"/>
    <w:rsid w:val="767A53A8"/>
    <w:rsid w:val="769FB1F3"/>
    <w:rsid w:val="76A32260"/>
    <w:rsid w:val="76C4B33E"/>
    <w:rsid w:val="76DCE390"/>
    <w:rsid w:val="77098711"/>
    <w:rsid w:val="770B1590"/>
    <w:rsid w:val="77125BA3"/>
    <w:rsid w:val="7721AD94"/>
    <w:rsid w:val="7752E9E4"/>
    <w:rsid w:val="77837F54"/>
    <w:rsid w:val="77907EF4"/>
    <w:rsid w:val="77A2C058"/>
    <w:rsid w:val="77B3CB18"/>
    <w:rsid w:val="77CE05E9"/>
    <w:rsid w:val="77D35E72"/>
    <w:rsid w:val="77DC9760"/>
    <w:rsid w:val="7800B92A"/>
    <w:rsid w:val="7802AB32"/>
    <w:rsid w:val="780D8301"/>
    <w:rsid w:val="781E3BA7"/>
    <w:rsid w:val="784DC357"/>
    <w:rsid w:val="785D8D7F"/>
    <w:rsid w:val="78A170F1"/>
    <w:rsid w:val="78D5B5A8"/>
    <w:rsid w:val="78DEA8B6"/>
    <w:rsid w:val="78DF73D4"/>
    <w:rsid w:val="78FEF959"/>
    <w:rsid w:val="79100D1C"/>
    <w:rsid w:val="793D301D"/>
    <w:rsid w:val="7970EDCA"/>
    <w:rsid w:val="7975BD30"/>
    <w:rsid w:val="797617CE"/>
    <w:rsid w:val="798F1676"/>
    <w:rsid w:val="79A6DFB3"/>
    <w:rsid w:val="79A83E90"/>
    <w:rsid w:val="79AEE7ED"/>
    <w:rsid w:val="79B5C439"/>
    <w:rsid w:val="79C8A230"/>
    <w:rsid w:val="79CED94A"/>
    <w:rsid w:val="7A1D5156"/>
    <w:rsid w:val="7A30688E"/>
    <w:rsid w:val="7A46C0CF"/>
    <w:rsid w:val="7A4EED21"/>
    <w:rsid w:val="7A554894"/>
    <w:rsid w:val="7A6C05D0"/>
    <w:rsid w:val="7A8793EB"/>
    <w:rsid w:val="7A97FC9B"/>
    <w:rsid w:val="7AC3AFA9"/>
    <w:rsid w:val="7AD66ECE"/>
    <w:rsid w:val="7AD7C88B"/>
    <w:rsid w:val="7AE2B506"/>
    <w:rsid w:val="7AEB8D62"/>
    <w:rsid w:val="7AF5E1E3"/>
    <w:rsid w:val="7AFF70FD"/>
    <w:rsid w:val="7B187204"/>
    <w:rsid w:val="7B27C3DF"/>
    <w:rsid w:val="7B297CF5"/>
    <w:rsid w:val="7B29E92E"/>
    <w:rsid w:val="7B328C71"/>
    <w:rsid w:val="7B3BF160"/>
    <w:rsid w:val="7B4F075F"/>
    <w:rsid w:val="7B51D448"/>
    <w:rsid w:val="7B61C9DA"/>
    <w:rsid w:val="7B63B3E9"/>
    <w:rsid w:val="7BA05E01"/>
    <w:rsid w:val="7BA09B6A"/>
    <w:rsid w:val="7BD0F91A"/>
    <w:rsid w:val="7BD85972"/>
    <w:rsid w:val="7BE68EA0"/>
    <w:rsid w:val="7BFE5FAC"/>
    <w:rsid w:val="7C3E8CFC"/>
    <w:rsid w:val="7C73E3D1"/>
    <w:rsid w:val="7C76EEF8"/>
    <w:rsid w:val="7C7E9D51"/>
    <w:rsid w:val="7CCE9BE5"/>
    <w:rsid w:val="7CDCDC9C"/>
    <w:rsid w:val="7CE85B45"/>
    <w:rsid w:val="7D03EAF8"/>
    <w:rsid w:val="7D1C53DE"/>
    <w:rsid w:val="7D8A6905"/>
    <w:rsid w:val="7DA13274"/>
    <w:rsid w:val="7DA6AF24"/>
    <w:rsid w:val="7DB44ABA"/>
    <w:rsid w:val="7DD4A793"/>
    <w:rsid w:val="7DD6F5D7"/>
    <w:rsid w:val="7DD958CD"/>
    <w:rsid w:val="7E0C0EA9"/>
    <w:rsid w:val="7E2B34D1"/>
    <w:rsid w:val="7E53C0B4"/>
    <w:rsid w:val="7E5A8F99"/>
    <w:rsid w:val="7E636A52"/>
    <w:rsid w:val="7E689BCC"/>
    <w:rsid w:val="7E6E8F50"/>
    <w:rsid w:val="7E718E45"/>
    <w:rsid w:val="7E7D7520"/>
    <w:rsid w:val="7E7DA7F1"/>
    <w:rsid w:val="7E820649"/>
    <w:rsid w:val="7EBF8F27"/>
    <w:rsid w:val="7EFAA10C"/>
    <w:rsid w:val="7F0017A5"/>
    <w:rsid w:val="7F203EDC"/>
    <w:rsid w:val="7F29DC2F"/>
    <w:rsid w:val="7F3F471F"/>
    <w:rsid w:val="7F4663C8"/>
    <w:rsid w:val="7F48712B"/>
    <w:rsid w:val="7F5056B5"/>
    <w:rsid w:val="7F814638"/>
    <w:rsid w:val="7FA3E8E2"/>
    <w:rsid w:val="7FB61F52"/>
    <w:rsid w:val="7FBC7F1D"/>
    <w:rsid w:val="7FBDEB73"/>
    <w:rsid w:val="7FBF31F4"/>
    <w:rsid w:val="7FCE748D"/>
    <w:rsid w:val="7FD33E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D577E9A"/>
  <w14:defaultImageDpi w14:val="32767"/>
  <w15:chartTrackingRefBased/>
  <w15:docId w15:val="{4FF17556-B9EA-4115-AC33-E1B6F09164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1" w:defUIPriority="99" w:defSemiHidden="0" w:defUnhideWhenUsed="0" w:defQFormat="0" w:count="376">
    <w:lsdException w:name="Normal" w:locked="0" w:uiPriority="0" w:qFormat="1"/>
    <w:lsdException w:name="heading 1" w:locked="0" w:uiPriority="9" w:qFormat="1"/>
    <w:lsdException w:name="heading 2" w:locked="0" w:semiHidden="1" w:uiPriority="9" w:unhideWhenUsed="1" w:qFormat="1"/>
    <w:lsdException w:name="heading 3" w:locked="0" w:semiHidden="1" w:uiPriority="9" w:unhideWhenUsed="1" w:qFormat="1"/>
    <w:lsdException w:name="heading 4" w:locked="0" w:semiHidden="1" w:uiPriority="9" w:unhideWhenUsed="1" w:qFormat="1"/>
    <w:lsdException w:name="heading 5" w:locked="0" w:semiHidden="1" w:uiPriority="9" w:unhideWhenUsed="1" w:qFormat="1"/>
    <w:lsdException w:name="heading 6" w:locked="0" w:semiHidden="1" w:uiPriority="9" w:unhideWhenUsed="1" w:qFormat="1"/>
    <w:lsdException w:name="heading 7" w:locked="0" w:semiHidden="1" w:uiPriority="9" w:unhideWhenUsed="1" w:qFormat="1"/>
    <w:lsdException w:name="heading 8" w:locked="0" w:semiHidden="1" w:uiPriority="9" w:unhideWhenUsed="1" w:qFormat="1"/>
    <w:lsdException w:name="heading 9" w:locked="0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0" w:semiHidden="1" w:uiPriority="39" w:unhideWhenUsed="1"/>
    <w:lsdException w:name="toc 2" w:locked="0" w:semiHidden="1" w:uiPriority="39" w:unhideWhenUsed="1"/>
    <w:lsdException w:name="toc 3" w:locked="0" w:semiHidden="1" w:uiPriority="39" w:unhideWhenUsed="1"/>
    <w:lsdException w:name="toc 4" w:locked="0" w:semiHidden="1" w:uiPriority="39" w:unhideWhenUsed="1"/>
    <w:lsdException w:name="toc 5" w:locked="0" w:semiHidden="1" w:uiPriority="39" w:unhideWhenUsed="1"/>
    <w:lsdException w:name="toc 6" w:locked="0" w:semiHidden="1" w:uiPriority="39" w:unhideWhenUsed="1"/>
    <w:lsdException w:name="toc 7" w:locked="0" w:semiHidden="1" w:uiPriority="39" w:unhideWhenUsed="1"/>
    <w:lsdException w:name="toc 8" w:locked="0" w:semiHidden="1" w:uiPriority="39" w:unhideWhenUsed="1"/>
    <w:lsdException w:name="toc 9" w:locked="0" w:semiHidden="1" w:uiPriority="39" w:unhideWhenUsed="1"/>
    <w:lsdException w:name="Normal Indent" w:semiHidden="1" w:unhideWhenUsed="1"/>
    <w:lsdException w:name="footnote text" w:locked="0" w:semiHidden="1" w:unhideWhenUsed="1"/>
    <w:lsdException w:name="annotation text" w:locked="0" w:semiHidden="1" w:unhideWhenUsed="1"/>
    <w:lsdException w:name="header" w:locked="0" w:semiHidden="1" w:unhideWhenUsed="1"/>
    <w:lsdException w:name="footer" w:locked="0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locked="0" w:semiHidden="1" w:unhideWhenUsed="1"/>
    <w:lsdException w:name="line number" w:semiHidden="1" w:unhideWhenUsed="1"/>
    <w:lsdException w:name="page number" w:locked="0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locked="0" w:semiHidden="1" w:unhideWhenUsed="1"/>
    <w:lsdException w:name="List Number" w:locked="0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locked="0" w:semiHidden="1" w:unhideWhenUsed="1"/>
    <w:lsdException w:name="List Bullet 3" w:locked="0" w:semiHidden="1" w:unhideWhenUsed="1"/>
    <w:lsdException w:name="List Bullet 4" w:semiHidden="1" w:unhideWhenUsed="1"/>
    <w:lsdException w:name="List Bullet 5" w:semiHidden="1" w:unhideWhenUsed="1"/>
    <w:lsdException w:name="List Number 2" w:locked="0" w:semiHidden="1" w:unhideWhenUsed="1"/>
    <w:lsdException w:name="List Number 3" w:locked="0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locked="0" w:semiHidden="1" w:uiPriority="1" w:unhideWhenUsed="1"/>
    <w:lsdException w:name="Body Text" w:locked="0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locked="0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locked="0" w:semiHidden="1" w:unhideWhenUsed="1"/>
    <w:lsdException w:name="FollowedHyperlink" w:semiHidden="1" w:unhideWhenUsed="1"/>
    <w:lsdException w:name="Strong" w:locked="0" w:uiPriority="22" w:qFormat="1"/>
    <w:lsdException w:name="Emphasis" w:locked="0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locked="0" w:semiHidden="1" w:unhideWhenUsed="1"/>
    <w:lsdException w:name="HTML Bottom of Form" w:locked="0" w:semiHidden="1" w:unhideWhenUsed="1"/>
    <w:lsdException w:name="Normal (Web)" w:locked="0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locked="0" w:semiHidden="1" w:unhideWhenUsed="1"/>
    <w:lsdException w:name="annotation subject" w:semiHidden="1" w:unhideWhenUsed="1"/>
    <w:lsdException w:name="No List" w:locked="0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locked="0" w:semiHidden="1" w:unhideWhenUsed="1"/>
    <w:lsdException w:name="Table Grid" w:locked="0" w:uiPriority="39"/>
    <w:lsdException w:name="Table Theme" w:semiHidden="1" w:unhideWhenUsed="1"/>
    <w:lsdException w:name="Placeholder Text" w:semiHidden="1"/>
    <w:lsdException w:name="No Spacing" w:locked="0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locked="0" w:semiHidden="1"/>
    <w:lsdException w:name="List Paragraph" w:locked="0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locked="0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locked="0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locked="0" w:semiHidden="1" w:unhideWhenUsed="1"/>
    <w:lsdException w:name="Smart Hyperlink" w:locked="0" w:semiHidden="1" w:unhideWhenUsed="1"/>
    <w:lsdException w:name="Hashtag" w:locked="0" w:semiHidden="1" w:unhideWhenUsed="1"/>
    <w:lsdException w:name="Unresolved Mention" w:locked="0" w:semiHidden="1" w:unhideWhenUsed="1"/>
    <w:lsdException w:name="Smart Link" w:locked="0" w:semiHidden="1" w:unhideWhenUsed="1"/>
  </w:latentStyles>
  <w:style w:type="paragraph" w:default="1" w:styleId="Normal">
    <w:name w:val="Normal"/>
    <w:qFormat/>
    <w:rsid w:val="00F04CBE"/>
    <w:pPr>
      <w:spacing w:after="160"/>
      <w:jc w:val="both"/>
    </w:pPr>
    <w:rPr>
      <w:rFonts w:eastAsia="Times New Roman" w:cs="Times New Roman"/>
      <w:color w:val="8A8D8F" w:themeColor="text2"/>
      <w:sz w:val="20"/>
      <w:szCs w:val="36"/>
      <w:lang w:val="en-ZA"/>
    </w:rPr>
  </w:style>
  <w:style w:type="paragraph" w:styleId="Heading1">
    <w:name w:val="heading 1"/>
    <w:next w:val="Normal"/>
    <w:link w:val="Heading1Char"/>
    <w:uiPriority w:val="9"/>
    <w:qFormat/>
    <w:rsid w:val="00866587"/>
    <w:pPr>
      <w:spacing w:before="120" w:after="240"/>
      <w:outlineLvl w:val="0"/>
    </w:pPr>
    <w:rPr>
      <w:caps/>
      <w:color w:val="00263A" w:themeColor="accent1"/>
      <w:sz w:val="36"/>
      <w:szCs w:val="36"/>
    </w:rPr>
  </w:style>
  <w:style w:type="paragraph" w:styleId="Heading2">
    <w:name w:val="heading 2"/>
    <w:next w:val="Normal"/>
    <w:link w:val="Heading2Char"/>
    <w:uiPriority w:val="9"/>
    <w:unhideWhenUsed/>
    <w:qFormat/>
    <w:rsid w:val="001D3571"/>
    <w:pPr>
      <w:spacing w:after="120"/>
      <w:outlineLvl w:val="1"/>
    </w:pPr>
    <w:rPr>
      <w:b/>
      <w:color w:val="8A8D8F" w:themeColor="accent2"/>
      <w:sz w:val="48"/>
      <w:szCs w:val="48"/>
    </w:rPr>
  </w:style>
  <w:style w:type="paragraph" w:styleId="Heading3">
    <w:name w:val="heading 3"/>
    <w:next w:val="Normal"/>
    <w:link w:val="Heading3Char"/>
    <w:uiPriority w:val="9"/>
    <w:unhideWhenUsed/>
    <w:qFormat/>
    <w:rsid w:val="008E2B27"/>
    <w:pPr>
      <w:tabs>
        <w:tab w:val="left" w:pos="1134"/>
      </w:tabs>
      <w:spacing w:after="120"/>
      <w:outlineLvl w:val="2"/>
    </w:pPr>
    <w:rPr>
      <w:bCs/>
      <w:color w:val="00263A" w:themeColor="text1"/>
      <w:sz w:val="36"/>
      <w:szCs w:val="36"/>
    </w:rPr>
  </w:style>
  <w:style w:type="paragraph" w:styleId="Heading4">
    <w:name w:val="heading 4"/>
    <w:next w:val="Normal"/>
    <w:link w:val="Heading4Char"/>
    <w:uiPriority w:val="9"/>
    <w:unhideWhenUsed/>
    <w:qFormat/>
    <w:locked/>
    <w:rsid w:val="00E73470"/>
    <w:pPr>
      <w:spacing w:before="240" w:after="120"/>
      <w:outlineLvl w:val="3"/>
    </w:pPr>
    <w:rPr>
      <w:rFonts w:eastAsia="Times New Roman" w:cs="Times New Roman"/>
      <w:b/>
      <w:bCs/>
      <w:sz w:val="32"/>
      <w:szCs w:val="44"/>
      <w:lang w:val="en-ZA"/>
    </w:rPr>
  </w:style>
  <w:style w:type="paragraph" w:styleId="Heading5">
    <w:name w:val="heading 5"/>
    <w:next w:val="Normal"/>
    <w:link w:val="Heading5Char"/>
    <w:uiPriority w:val="9"/>
    <w:unhideWhenUsed/>
    <w:qFormat/>
    <w:locked/>
    <w:rsid w:val="00631DDC"/>
    <w:pPr>
      <w:spacing w:after="80"/>
      <w:outlineLvl w:val="4"/>
    </w:pPr>
    <w:rPr>
      <w:rFonts w:eastAsia="Times New Roman" w:cs="Times New Roman"/>
      <w:color w:val="284C68" w:themeColor="accent6"/>
      <w:sz w:val="28"/>
      <w:szCs w:val="40"/>
      <w:lang w:val="en-ZA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locked/>
    <w:rsid w:val="00A13A35"/>
    <w:pPr>
      <w:keepNext/>
      <w:keepLines/>
      <w:numPr>
        <w:ilvl w:val="5"/>
        <w:numId w:val="5"/>
      </w:numPr>
      <w:spacing w:before="40"/>
      <w:outlineLvl w:val="5"/>
    </w:pPr>
    <w:rPr>
      <w:rFonts w:asciiTheme="majorHAnsi" w:eastAsiaTheme="majorEastAsia" w:hAnsiTheme="majorHAnsi" w:cstheme="majorBidi"/>
      <w:color w:val="00121C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locked/>
    <w:rsid w:val="00A13A35"/>
    <w:pPr>
      <w:keepNext/>
      <w:keepLines/>
      <w:numPr>
        <w:ilvl w:val="6"/>
        <w:numId w:val="5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00121C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locked/>
    <w:rsid w:val="00A13A35"/>
    <w:pPr>
      <w:keepNext/>
      <w:keepLines/>
      <w:numPr>
        <w:ilvl w:val="7"/>
        <w:numId w:val="5"/>
      </w:numPr>
      <w:spacing w:before="40"/>
      <w:outlineLvl w:val="7"/>
    </w:pPr>
    <w:rPr>
      <w:rFonts w:asciiTheme="majorHAnsi" w:eastAsiaTheme="majorEastAsia" w:hAnsiTheme="majorHAnsi" w:cstheme="majorBidi"/>
      <w:color w:val="00537F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locked/>
    <w:rsid w:val="00A13A35"/>
    <w:pPr>
      <w:keepNext/>
      <w:keepLines/>
      <w:numPr>
        <w:ilvl w:val="8"/>
        <w:numId w:val="5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00537F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locked/>
    <w:rsid w:val="0047193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-Accent3">
    <w:name w:val="Grid Table 4 Accent 3"/>
    <w:basedOn w:val="TableNormal"/>
    <w:uiPriority w:val="49"/>
    <w:locked/>
    <w:rsid w:val="0047193D"/>
    <w:tblPr>
      <w:tblStyleRowBandSize w:val="1"/>
      <w:tblStyleColBandSize w:val="1"/>
      <w:tblBorders>
        <w:top w:val="single" w:sz="4" w:space="0" w:color="DCC7A6" w:themeColor="accent3" w:themeTint="99"/>
        <w:left w:val="single" w:sz="4" w:space="0" w:color="DCC7A6" w:themeColor="accent3" w:themeTint="99"/>
        <w:bottom w:val="single" w:sz="4" w:space="0" w:color="DCC7A6" w:themeColor="accent3" w:themeTint="99"/>
        <w:right w:val="single" w:sz="4" w:space="0" w:color="DCC7A6" w:themeColor="accent3" w:themeTint="99"/>
        <w:insideH w:val="single" w:sz="4" w:space="0" w:color="DCC7A6" w:themeColor="accent3" w:themeTint="99"/>
        <w:insideV w:val="single" w:sz="4" w:space="0" w:color="DCC7A6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C6A36B" w:themeColor="accent3"/>
          <w:left w:val="single" w:sz="4" w:space="0" w:color="C6A36B" w:themeColor="accent3"/>
          <w:bottom w:val="single" w:sz="4" w:space="0" w:color="C6A36B" w:themeColor="accent3"/>
          <w:right w:val="single" w:sz="4" w:space="0" w:color="C6A36B" w:themeColor="accent3"/>
          <w:insideH w:val="nil"/>
          <w:insideV w:val="nil"/>
        </w:tcBorders>
        <w:shd w:val="clear" w:color="auto" w:fill="C6A36B" w:themeFill="accent3"/>
      </w:tcPr>
    </w:tblStylePr>
    <w:tblStylePr w:type="lastRow">
      <w:rPr>
        <w:b/>
        <w:bCs/>
      </w:rPr>
      <w:tblPr/>
      <w:tcPr>
        <w:tcBorders>
          <w:top w:val="double" w:sz="4" w:space="0" w:color="C6A36B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3ECE1" w:themeFill="accent3" w:themeFillTint="33"/>
      </w:tcPr>
    </w:tblStylePr>
    <w:tblStylePr w:type="band1Horz">
      <w:tblPr/>
      <w:tcPr>
        <w:shd w:val="clear" w:color="auto" w:fill="F3ECE1" w:themeFill="accent3" w:themeFillTint="33"/>
      </w:tcPr>
    </w:tblStylePr>
  </w:style>
  <w:style w:type="character" w:customStyle="1" w:styleId="Heading1Char">
    <w:name w:val="Heading 1 Char"/>
    <w:basedOn w:val="DefaultParagraphFont"/>
    <w:link w:val="Heading1"/>
    <w:uiPriority w:val="9"/>
    <w:rsid w:val="00866587"/>
    <w:rPr>
      <w:caps/>
      <w:color w:val="00263A" w:themeColor="accent1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rsid w:val="001D3571"/>
    <w:rPr>
      <w:b/>
      <w:color w:val="8A8D8F" w:themeColor="accent2"/>
      <w:sz w:val="48"/>
      <w:szCs w:val="48"/>
    </w:rPr>
  </w:style>
  <w:style w:type="paragraph" w:styleId="ListBullet">
    <w:name w:val="List Bullet"/>
    <w:uiPriority w:val="99"/>
    <w:unhideWhenUsed/>
    <w:locked/>
    <w:rsid w:val="008E2B27"/>
    <w:pPr>
      <w:numPr>
        <w:numId w:val="2"/>
      </w:numPr>
      <w:spacing w:after="100"/>
      <w:ind w:left="284" w:hanging="284"/>
    </w:pPr>
    <w:rPr>
      <w:color w:val="00263A" w:themeColor="text1"/>
    </w:rPr>
  </w:style>
  <w:style w:type="paragraph" w:styleId="ListBullet2">
    <w:name w:val="List Bullet 2"/>
    <w:uiPriority w:val="99"/>
    <w:unhideWhenUsed/>
    <w:locked/>
    <w:rsid w:val="00313BDB"/>
    <w:pPr>
      <w:spacing w:after="60"/>
      <w:ind w:left="568" w:hanging="284"/>
    </w:pPr>
    <w:rPr>
      <w:color w:val="00263A" w:themeColor="accent1"/>
      <w:sz w:val="20"/>
    </w:rPr>
  </w:style>
  <w:style w:type="paragraph" w:styleId="ListBullet3">
    <w:name w:val="List Bullet 3"/>
    <w:uiPriority w:val="99"/>
    <w:unhideWhenUsed/>
    <w:locked/>
    <w:rsid w:val="00313BDB"/>
    <w:pPr>
      <w:spacing w:after="60"/>
      <w:ind w:left="851" w:hanging="284"/>
    </w:pPr>
    <w:rPr>
      <w:color w:val="00263A" w:themeColor="accent1"/>
      <w:sz w:val="20"/>
    </w:rPr>
  </w:style>
  <w:style w:type="paragraph" w:customStyle="1" w:styleId="TableHeader">
    <w:name w:val="Table Header"/>
    <w:qFormat/>
    <w:rsid w:val="00D42B0E"/>
    <w:rPr>
      <w:rFonts w:eastAsia="Times New Roman" w:cs="Times New Roman"/>
      <w:b/>
      <w:bCs/>
      <w:color w:val="8A8D8F" w:themeColor="text2"/>
      <w:sz w:val="22"/>
      <w:szCs w:val="36"/>
      <w:lang w:val="en-ZA"/>
    </w:rPr>
  </w:style>
  <w:style w:type="table" w:styleId="GridTable4">
    <w:name w:val="Grid Table 4"/>
    <w:basedOn w:val="TableNormal"/>
    <w:uiPriority w:val="49"/>
    <w:locked/>
    <w:rsid w:val="00667A5F"/>
    <w:tblPr>
      <w:tblStyleRowBandSize w:val="1"/>
      <w:tblStyleColBandSize w:val="1"/>
      <w:tblBorders>
        <w:top w:val="single" w:sz="4" w:space="0" w:color="00263A" w:themeColor="accent1"/>
        <w:left w:val="single" w:sz="4" w:space="0" w:color="00263A" w:themeColor="accent1"/>
        <w:bottom w:val="single" w:sz="4" w:space="0" w:color="00263A" w:themeColor="accent1"/>
        <w:right w:val="single" w:sz="4" w:space="0" w:color="00263A" w:themeColor="accent1"/>
        <w:insideH w:val="single" w:sz="4" w:space="0" w:color="00263A" w:themeColor="accent1"/>
        <w:insideV w:val="single" w:sz="4" w:space="0" w:color="00263A" w:themeColor="accent1"/>
      </w:tblBorders>
    </w:tblPr>
    <w:tblStylePr w:type="firstRow">
      <w:rPr>
        <w:b w:val="0"/>
        <w:bCs/>
        <w:color w:val="FFFFFF" w:themeColor="background1"/>
      </w:rPr>
      <w:tblPr/>
      <w:tcPr>
        <w:shd w:val="clear" w:color="auto" w:fill="00263A" w:themeFill="accent1"/>
      </w:tcPr>
    </w:tblStylePr>
    <w:tblStylePr w:type="lastRow">
      <w:rPr>
        <w:b/>
        <w:bCs/>
      </w:rPr>
      <w:tblPr/>
      <w:tcPr>
        <w:tcBorders>
          <w:top w:val="double" w:sz="4" w:space="0" w:color="00263A" w:themeColor="text1"/>
        </w:tcBorders>
      </w:tcPr>
    </w:tblStylePr>
    <w:tblStylePr w:type="firstCol">
      <w:rPr>
        <w:b/>
        <w:bCs/>
      </w:rPr>
      <w:tblPr/>
      <w:tcPr>
        <w:shd w:val="clear" w:color="auto" w:fill="8A8D8F" w:themeFill="accent2"/>
      </w:tcPr>
    </w:tblStylePr>
    <w:tblStylePr w:type="lastCol">
      <w:rPr>
        <w:b/>
        <w:bCs/>
      </w:rPr>
    </w:tblStylePr>
    <w:tblStylePr w:type="band1Vert">
      <w:tblPr/>
      <w:tcPr>
        <w:shd w:val="clear" w:color="auto" w:fill="FFFFFF" w:themeFill="background1"/>
      </w:tcPr>
    </w:tblStylePr>
    <w:tblStylePr w:type="band1Horz">
      <w:tblPr/>
      <w:tcPr>
        <w:shd w:val="clear" w:color="auto" w:fill="FFFFFF" w:themeFill="background1"/>
      </w:tcPr>
    </w:tblStylePr>
  </w:style>
  <w:style w:type="paragraph" w:customStyle="1" w:styleId="TableBody">
    <w:name w:val="Table Body"/>
    <w:qFormat/>
    <w:rsid w:val="00D42B0E"/>
    <w:pPr>
      <w:spacing w:before="60" w:after="60"/>
    </w:pPr>
    <w:rPr>
      <w:bCs/>
      <w:color w:val="00263A" w:themeColor="text1"/>
      <w:sz w:val="18"/>
      <w:szCs w:val="26"/>
    </w:rPr>
  </w:style>
  <w:style w:type="paragraph" w:styleId="ListNumber">
    <w:name w:val="List Number"/>
    <w:link w:val="ListNumberChar"/>
    <w:uiPriority w:val="99"/>
    <w:unhideWhenUsed/>
    <w:rsid w:val="000D5AFE"/>
    <w:pPr>
      <w:numPr>
        <w:numId w:val="9"/>
      </w:numPr>
      <w:spacing w:before="120" w:after="80"/>
      <w:ind w:left="227" w:hanging="227"/>
    </w:pPr>
    <w:rPr>
      <w:color w:val="8A8D8F" w:themeColor="accent2"/>
      <w:sz w:val="20"/>
      <w:szCs w:val="20"/>
    </w:rPr>
  </w:style>
  <w:style w:type="paragraph" w:styleId="ListNumber3">
    <w:name w:val="List Number 3"/>
    <w:uiPriority w:val="99"/>
    <w:unhideWhenUsed/>
    <w:locked/>
    <w:rsid w:val="00485B6B"/>
    <w:pPr>
      <w:numPr>
        <w:numId w:val="1"/>
      </w:numPr>
      <w:spacing w:after="60"/>
      <w:ind w:left="924" w:hanging="284"/>
    </w:pPr>
    <w:rPr>
      <w:color w:val="00263A" w:themeColor="accent1"/>
      <w:sz w:val="20"/>
    </w:rPr>
  </w:style>
  <w:style w:type="character" w:customStyle="1" w:styleId="Heading3Char">
    <w:name w:val="Heading 3 Char"/>
    <w:basedOn w:val="DefaultParagraphFont"/>
    <w:link w:val="Heading3"/>
    <w:uiPriority w:val="9"/>
    <w:rsid w:val="008E2B27"/>
    <w:rPr>
      <w:bCs/>
      <w:color w:val="00263A" w:themeColor="text1"/>
      <w:sz w:val="36"/>
      <w:szCs w:val="36"/>
    </w:rPr>
  </w:style>
  <w:style w:type="paragraph" w:customStyle="1" w:styleId="TableHeading2">
    <w:name w:val="Table Heading 2"/>
    <w:qFormat/>
    <w:locked/>
    <w:rsid w:val="005E47A9"/>
    <w:pPr>
      <w:spacing w:before="40" w:after="40"/>
      <w:jc w:val="center"/>
    </w:pPr>
    <w:rPr>
      <w:b/>
      <w:color w:val="00263A" w:themeColor="text1"/>
      <w:sz w:val="32"/>
      <w:szCs w:val="32"/>
    </w:rPr>
  </w:style>
  <w:style w:type="paragraph" w:styleId="Header">
    <w:name w:val="header"/>
    <w:basedOn w:val="Footer"/>
    <w:link w:val="HeaderChar"/>
    <w:uiPriority w:val="99"/>
    <w:unhideWhenUsed/>
    <w:locked/>
    <w:rsid w:val="0093776A"/>
    <w:pPr>
      <w:jc w:val="right"/>
    </w:pPr>
    <w:rPr>
      <w:color w:val="696D7E" w:themeColor="accent4"/>
      <w:sz w:val="20"/>
      <w:szCs w:val="24"/>
    </w:rPr>
  </w:style>
  <w:style w:type="character" w:customStyle="1" w:styleId="HeaderChar">
    <w:name w:val="Header Char"/>
    <w:basedOn w:val="DefaultParagraphFont"/>
    <w:link w:val="Header"/>
    <w:uiPriority w:val="99"/>
    <w:rsid w:val="0093776A"/>
    <w:rPr>
      <w:rFonts w:eastAsia="Times New Roman" w:cs="Times New Roman"/>
      <w:color w:val="696D7E" w:themeColor="accent4"/>
      <w:sz w:val="20"/>
      <w:lang w:val="en-ZA"/>
    </w:rPr>
  </w:style>
  <w:style w:type="paragraph" w:styleId="Footer">
    <w:name w:val="footer"/>
    <w:link w:val="FooterChar"/>
    <w:uiPriority w:val="99"/>
    <w:unhideWhenUsed/>
    <w:rsid w:val="00345C8D"/>
    <w:rPr>
      <w:rFonts w:eastAsia="Times New Roman" w:cs="Times New Roman"/>
      <w:color w:val="00263A" w:themeColor="text1"/>
      <w:sz w:val="16"/>
      <w:szCs w:val="21"/>
      <w:lang w:val="en-ZA"/>
    </w:rPr>
  </w:style>
  <w:style w:type="character" w:customStyle="1" w:styleId="FooterChar">
    <w:name w:val="Footer Char"/>
    <w:basedOn w:val="DefaultParagraphFont"/>
    <w:link w:val="Footer"/>
    <w:uiPriority w:val="99"/>
    <w:rsid w:val="00345C8D"/>
    <w:rPr>
      <w:rFonts w:eastAsia="Times New Roman" w:cs="Times New Roman"/>
      <w:color w:val="00263A" w:themeColor="text1"/>
      <w:sz w:val="16"/>
      <w:szCs w:val="21"/>
      <w:lang w:val="en-ZA"/>
    </w:rPr>
  </w:style>
  <w:style w:type="character" w:styleId="PageNumber">
    <w:name w:val="page number"/>
    <w:basedOn w:val="DefaultParagraphFont"/>
    <w:uiPriority w:val="99"/>
    <w:unhideWhenUsed/>
    <w:rsid w:val="00430266"/>
    <w:rPr>
      <w:rFonts w:asciiTheme="minorHAnsi" w:hAnsiTheme="minorHAnsi"/>
      <w:color w:val="00263A" w:themeColor="accent1"/>
      <w:sz w:val="15"/>
    </w:rPr>
  </w:style>
  <w:style w:type="paragraph" w:styleId="NoSpacing">
    <w:name w:val="No Spacing"/>
    <w:link w:val="NoSpacingChar"/>
    <w:uiPriority w:val="1"/>
    <w:qFormat/>
    <w:locked/>
    <w:rsid w:val="00021B94"/>
    <w:rPr>
      <w:rFonts w:eastAsiaTheme="minorEastAsia"/>
      <w:sz w:val="22"/>
      <w:szCs w:val="22"/>
      <w:lang w:eastAsia="zh-CN"/>
    </w:rPr>
  </w:style>
  <w:style w:type="character" w:customStyle="1" w:styleId="NoSpacingChar">
    <w:name w:val="No Spacing Char"/>
    <w:basedOn w:val="DefaultParagraphFont"/>
    <w:link w:val="NoSpacing"/>
    <w:uiPriority w:val="1"/>
    <w:rsid w:val="00021B94"/>
    <w:rPr>
      <w:rFonts w:eastAsiaTheme="minorEastAsia"/>
      <w:sz w:val="22"/>
      <w:szCs w:val="22"/>
      <w:lang w:eastAsia="zh-CN"/>
    </w:rPr>
  </w:style>
  <w:style w:type="paragraph" w:customStyle="1" w:styleId="DocumentTitle">
    <w:name w:val="Document Title"/>
    <w:qFormat/>
    <w:rsid w:val="00A67CE6"/>
    <w:pPr>
      <w:spacing w:after="120"/>
    </w:pPr>
    <w:rPr>
      <w:rFonts w:eastAsia="Times New Roman" w:cstheme="minorHAnsi"/>
      <w:bCs/>
      <w:color w:val="8A8D8F" w:themeColor="accent2"/>
      <w:sz w:val="40"/>
      <w:szCs w:val="40"/>
      <w:lang w:val="en-ZA"/>
    </w:rPr>
  </w:style>
  <w:style w:type="paragraph" w:customStyle="1" w:styleId="TableBodyRight">
    <w:name w:val="Table Body Right"/>
    <w:basedOn w:val="TableBody"/>
    <w:qFormat/>
    <w:rsid w:val="0011071A"/>
    <w:pPr>
      <w:jc w:val="right"/>
    </w:pPr>
  </w:style>
  <w:style w:type="paragraph" w:styleId="FootnoteText">
    <w:name w:val="footnote text"/>
    <w:link w:val="FootnoteTextChar"/>
    <w:uiPriority w:val="99"/>
    <w:unhideWhenUsed/>
    <w:locked/>
    <w:rsid w:val="00230885"/>
    <w:rPr>
      <w:color w:val="00263A" w:themeColor="accent1"/>
      <w:sz w:val="14"/>
      <w:szCs w:val="14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230885"/>
    <w:rPr>
      <w:color w:val="00263A" w:themeColor="accent1"/>
      <w:sz w:val="14"/>
      <w:szCs w:val="14"/>
    </w:rPr>
  </w:style>
  <w:style w:type="paragraph" w:styleId="Date">
    <w:name w:val="Date"/>
    <w:next w:val="Normal"/>
    <w:link w:val="DateChar"/>
    <w:uiPriority w:val="99"/>
    <w:unhideWhenUsed/>
    <w:locked/>
    <w:rsid w:val="00B32B99"/>
    <w:rPr>
      <w:color w:val="FFFFFF" w:themeColor="background1"/>
      <w:sz w:val="20"/>
    </w:rPr>
  </w:style>
  <w:style w:type="character" w:customStyle="1" w:styleId="DateChar">
    <w:name w:val="Date Char"/>
    <w:basedOn w:val="DefaultParagraphFont"/>
    <w:link w:val="Date"/>
    <w:uiPriority w:val="99"/>
    <w:rsid w:val="00B32B99"/>
    <w:rPr>
      <w:color w:val="FFFFFF" w:themeColor="background1"/>
      <w:sz w:val="20"/>
    </w:rPr>
  </w:style>
  <w:style w:type="paragraph" w:customStyle="1" w:styleId="Heading1Numbers">
    <w:name w:val="Heading 1 Numbers"/>
    <w:next w:val="Heading2Numbers"/>
    <w:qFormat/>
    <w:rsid w:val="00B4073D"/>
    <w:pPr>
      <w:numPr>
        <w:numId w:val="3"/>
      </w:numPr>
      <w:spacing w:before="120" w:after="240"/>
      <w:ind w:left="567" w:hanging="567"/>
      <w:outlineLvl w:val="0"/>
    </w:pPr>
    <w:rPr>
      <w:caps/>
      <w:color w:val="00263A" w:themeColor="accent1"/>
      <w:sz w:val="36"/>
      <w:szCs w:val="40"/>
    </w:rPr>
  </w:style>
  <w:style w:type="paragraph" w:customStyle="1" w:styleId="Heading2Numbers">
    <w:name w:val="Heading 2 Numbers"/>
    <w:next w:val="NormalIndent2"/>
    <w:qFormat/>
    <w:rsid w:val="00B4073D"/>
    <w:pPr>
      <w:numPr>
        <w:ilvl w:val="1"/>
        <w:numId w:val="3"/>
      </w:numPr>
      <w:spacing w:before="360" w:after="60"/>
      <w:ind w:left="788" w:hanging="788"/>
      <w:outlineLvl w:val="1"/>
    </w:pPr>
    <w:rPr>
      <w:color w:val="00263A" w:themeColor="text1"/>
      <w:sz w:val="30"/>
      <w:szCs w:val="40"/>
    </w:rPr>
  </w:style>
  <w:style w:type="paragraph" w:customStyle="1" w:styleId="NormalIndent2">
    <w:name w:val="Normal Indent 2"/>
    <w:qFormat/>
    <w:rsid w:val="002C27BF"/>
    <w:pPr>
      <w:spacing w:after="160"/>
      <w:ind w:left="1247"/>
    </w:pPr>
    <w:rPr>
      <w:color w:val="8A8D8F" w:themeColor="accent2"/>
      <w:sz w:val="20"/>
    </w:rPr>
  </w:style>
  <w:style w:type="paragraph" w:styleId="ListParagraph">
    <w:name w:val="List Paragraph"/>
    <w:aliases w:val="Grey Bullet List,Grey Bullet Style,Table of contents numbered"/>
    <w:basedOn w:val="Normal"/>
    <w:link w:val="ListParagraphChar"/>
    <w:uiPriority w:val="34"/>
    <w:qFormat/>
    <w:locked/>
    <w:rsid w:val="008B00F7"/>
    <w:pPr>
      <w:spacing w:before="100" w:beforeAutospacing="1" w:after="100" w:afterAutospacing="1"/>
    </w:pPr>
    <w:rPr>
      <w:rFonts w:ascii="Times New Roman" w:hAnsi="Times New Roman"/>
    </w:rPr>
  </w:style>
  <w:style w:type="paragraph" w:customStyle="1" w:styleId="NormalIndent1">
    <w:name w:val="Normal Indent 1"/>
    <w:qFormat/>
    <w:rsid w:val="002C27BF"/>
    <w:pPr>
      <w:spacing w:after="160"/>
      <w:ind w:left="567"/>
    </w:pPr>
    <w:rPr>
      <w:color w:val="8A8D8F" w:themeColor="accent2"/>
      <w:sz w:val="20"/>
    </w:rPr>
  </w:style>
  <w:style w:type="character" w:customStyle="1" w:styleId="Heading4Char">
    <w:name w:val="Heading 4 Char"/>
    <w:basedOn w:val="DefaultParagraphFont"/>
    <w:link w:val="Heading4"/>
    <w:uiPriority w:val="9"/>
    <w:rsid w:val="00E73470"/>
    <w:rPr>
      <w:rFonts w:eastAsia="Times New Roman" w:cs="Times New Roman"/>
      <w:b/>
      <w:bCs/>
      <w:sz w:val="32"/>
      <w:szCs w:val="44"/>
      <w:lang w:val="en-ZA"/>
    </w:rPr>
  </w:style>
  <w:style w:type="paragraph" w:customStyle="1" w:styleId="NormalIndent3">
    <w:name w:val="Normal Indent 3"/>
    <w:qFormat/>
    <w:locked/>
    <w:rsid w:val="002C27BF"/>
    <w:pPr>
      <w:spacing w:after="160"/>
      <w:ind w:left="1928"/>
    </w:pPr>
    <w:rPr>
      <w:color w:val="8A8D8F" w:themeColor="accent2"/>
      <w:sz w:val="20"/>
    </w:rPr>
  </w:style>
  <w:style w:type="paragraph" w:customStyle="1" w:styleId="ListBulletIndent3">
    <w:name w:val="List Bullet Indent 3"/>
    <w:qFormat/>
    <w:locked/>
    <w:rsid w:val="004122D6"/>
    <w:pPr>
      <w:numPr>
        <w:numId w:val="4"/>
      </w:numPr>
      <w:spacing w:after="60"/>
    </w:pPr>
    <w:rPr>
      <w:color w:val="8A8D8F" w:themeColor="accent2"/>
      <w:sz w:val="20"/>
    </w:rPr>
  </w:style>
  <w:style w:type="paragraph" w:styleId="TOC1">
    <w:name w:val="toc 1"/>
    <w:autoRedefine/>
    <w:uiPriority w:val="39"/>
    <w:unhideWhenUsed/>
    <w:rsid w:val="00A60BED"/>
    <w:pPr>
      <w:tabs>
        <w:tab w:val="left" w:pos="400"/>
        <w:tab w:val="right" w:leader="dot" w:pos="9622"/>
      </w:tabs>
      <w:spacing w:before="200" w:after="120"/>
      <w:ind w:left="284" w:hanging="284"/>
    </w:pPr>
    <w:rPr>
      <w:rFonts w:cs="Times New Roman (Body CS)"/>
      <w:bCs/>
      <w:noProof/>
      <w:color w:val="00263A" w:themeColor="text1"/>
      <w:sz w:val="28"/>
      <w:szCs w:val="20"/>
    </w:rPr>
  </w:style>
  <w:style w:type="paragraph" w:styleId="TOC2">
    <w:name w:val="toc 2"/>
    <w:autoRedefine/>
    <w:uiPriority w:val="39"/>
    <w:unhideWhenUsed/>
    <w:rsid w:val="00A60BED"/>
    <w:pPr>
      <w:tabs>
        <w:tab w:val="left" w:pos="800"/>
        <w:tab w:val="right" w:leader="dot" w:pos="9622"/>
      </w:tabs>
      <w:spacing w:after="60"/>
      <w:ind w:left="284"/>
    </w:pPr>
    <w:rPr>
      <w:rFonts w:cs="Times New Roman (Body CS)"/>
      <w:noProof/>
      <w:color w:val="00263A" w:themeColor="text1"/>
      <w:sz w:val="20"/>
      <w:szCs w:val="20"/>
    </w:rPr>
  </w:style>
  <w:style w:type="paragraph" w:styleId="TOC3">
    <w:name w:val="toc 3"/>
    <w:next w:val="Normal"/>
    <w:autoRedefine/>
    <w:uiPriority w:val="39"/>
    <w:unhideWhenUsed/>
    <w:locked/>
    <w:rsid w:val="00AA409C"/>
    <w:pPr>
      <w:tabs>
        <w:tab w:val="right" w:leader="dot" w:pos="9622"/>
      </w:tabs>
      <w:spacing w:after="60"/>
      <w:ind w:left="284"/>
    </w:pPr>
    <w:rPr>
      <w:rFonts w:eastAsia="Times New Roman" w:cs="Times New Roman"/>
      <w:iCs/>
      <w:noProof/>
      <w:sz w:val="20"/>
      <w:szCs w:val="20"/>
      <w:lang w:val="en-ZA"/>
    </w:rPr>
  </w:style>
  <w:style w:type="paragraph" w:styleId="TOC4">
    <w:name w:val="toc 4"/>
    <w:basedOn w:val="Normal"/>
    <w:next w:val="Normal"/>
    <w:autoRedefine/>
    <w:uiPriority w:val="39"/>
    <w:unhideWhenUsed/>
    <w:locked/>
    <w:rsid w:val="008D5D0A"/>
    <w:pPr>
      <w:ind w:left="600"/>
    </w:pPr>
    <w:rPr>
      <w:sz w:val="18"/>
      <w:szCs w:val="18"/>
    </w:rPr>
  </w:style>
  <w:style w:type="paragraph" w:styleId="TOC5">
    <w:name w:val="toc 5"/>
    <w:basedOn w:val="Normal"/>
    <w:next w:val="Normal"/>
    <w:autoRedefine/>
    <w:uiPriority w:val="39"/>
    <w:unhideWhenUsed/>
    <w:locked/>
    <w:rsid w:val="008D5D0A"/>
    <w:pPr>
      <w:ind w:left="800"/>
    </w:pPr>
    <w:rPr>
      <w:sz w:val="18"/>
      <w:szCs w:val="18"/>
    </w:rPr>
  </w:style>
  <w:style w:type="paragraph" w:styleId="TOC6">
    <w:name w:val="toc 6"/>
    <w:basedOn w:val="Normal"/>
    <w:next w:val="Normal"/>
    <w:autoRedefine/>
    <w:uiPriority w:val="39"/>
    <w:unhideWhenUsed/>
    <w:locked/>
    <w:rsid w:val="008D5D0A"/>
    <w:pPr>
      <w:ind w:left="1000"/>
    </w:pPr>
    <w:rPr>
      <w:sz w:val="18"/>
      <w:szCs w:val="18"/>
    </w:rPr>
  </w:style>
  <w:style w:type="paragraph" w:styleId="TOC7">
    <w:name w:val="toc 7"/>
    <w:basedOn w:val="Normal"/>
    <w:next w:val="Normal"/>
    <w:autoRedefine/>
    <w:uiPriority w:val="39"/>
    <w:unhideWhenUsed/>
    <w:locked/>
    <w:rsid w:val="008D5D0A"/>
    <w:pPr>
      <w:ind w:left="1200"/>
    </w:pPr>
    <w:rPr>
      <w:sz w:val="18"/>
      <w:szCs w:val="18"/>
    </w:rPr>
  </w:style>
  <w:style w:type="paragraph" w:styleId="TOC8">
    <w:name w:val="toc 8"/>
    <w:basedOn w:val="Normal"/>
    <w:next w:val="Normal"/>
    <w:autoRedefine/>
    <w:uiPriority w:val="39"/>
    <w:unhideWhenUsed/>
    <w:locked/>
    <w:rsid w:val="008D5D0A"/>
    <w:pPr>
      <w:ind w:left="1400"/>
    </w:pPr>
    <w:rPr>
      <w:sz w:val="18"/>
      <w:szCs w:val="18"/>
    </w:rPr>
  </w:style>
  <w:style w:type="paragraph" w:styleId="TOC9">
    <w:name w:val="toc 9"/>
    <w:basedOn w:val="Normal"/>
    <w:next w:val="Normal"/>
    <w:autoRedefine/>
    <w:uiPriority w:val="39"/>
    <w:unhideWhenUsed/>
    <w:locked/>
    <w:rsid w:val="008D5D0A"/>
    <w:pPr>
      <w:ind w:left="1600"/>
    </w:pPr>
    <w:rPr>
      <w:sz w:val="18"/>
      <w:szCs w:val="18"/>
    </w:rPr>
  </w:style>
  <w:style w:type="character" w:styleId="Hyperlink">
    <w:name w:val="Hyperlink"/>
    <w:basedOn w:val="DefaultParagraphFont"/>
    <w:uiPriority w:val="99"/>
    <w:unhideWhenUsed/>
    <w:locked/>
    <w:rsid w:val="008D5D0A"/>
    <w:rPr>
      <w:color w:val="376586" w:themeColor="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rsid w:val="00631DDC"/>
    <w:rPr>
      <w:rFonts w:eastAsia="Times New Roman" w:cs="Times New Roman"/>
      <w:color w:val="284C68" w:themeColor="accent6"/>
      <w:sz w:val="28"/>
      <w:szCs w:val="40"/>
      <w:lang w:val="en-ZA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13A35"/>
    <w:rPr>
      <w:rFonts w:asciiTheme="majorHAnsi" w:eastAsiaTheme="majorEastAsia" w:hAnsiTheme="majorHAnsi" w:cstheme="majorBidi"/>
      <w:color w:val="00121C" w:themeColor="accent1" w:themeShade="7F"/>
      <w:sz w:val="20"/>
      <w:szCs w:val="36"/>
      <w:lang w:val="en-ZA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13A35"/>
    <w:rPr>
      <w:rFonts w:asciiTheme="majorHAnsi" w:eastAsiaTheme="majorEastAsia" w:hAnsiTheme="majorHAnsi" w:cstheme="majorBidi"/>
      <w:i/>
      <w:iCs/>
      <w:color w:val="00121C" w:themeColor="accent1" w:themeShade="7F"/>
      <w:sz w:val="20"/>
      <w:szCs w:val="36"/>
      <w:lang w:val="en-ZA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13A35"/>
    <w:rPr>
      <w:rFonts w:asciiTheme="majorHAnsi" w:eastAsiaTheme="majorEastAsia" w:hAnsiTheme="majorHAnsi" w:cstheme="majorBidi"/>
      <w:color w:val="00537F" w:themeColor="text1" w:themeTint="D8"/>
      <w:sz w:val="21"/>
      <w:szCs w:val="21"/>
      <w:lang w:val="en-ZA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13A35"/>
    <w:rPr>
      <w:rFonts w:asciiTheme="majorHAnsi" w:eastAsiaTheme="majorEastAsia" w:hAnsiTheme="majorHAnsi" w:cstheme="majorBidi"/>
      <w:i/>
      <w:iCs/>
      <w:color w:val="00537F" w:themeColor="text1" w:themeTint="D8"/>
      <w:sz w:val="21"/>
      <w:szCs w:val="21"/>
      <w:lang w:val="en-ZA"/>
    </w:rPr>
  </w:style>
  <w:style w:type="paragraph" w:customStyle="1" w:styleId="Heading3Number">
    <w:name w:val="Heading 3 Number"/>
    <w:qFormat/>
    <w:rsid w:val="001D310E"/>
    <w:pPr>
      <w:numPr>
        <w:ilvl w:val="2"/>
        <w:numId w:val="3"/>
      </w:numPr>
      <w:spacing w:before="320" w:after="60"/>
      <w:ind w:left="1225" w:hanging="505"/>
      <w:outlineLvl w:val="2"/>
    </w:pPr>
    <w:rPr>
      <w:rFonts w:eastAsia="Times New Roman" w:cstheme="minorHAnsi"/>
      <w:color w:val="00263A" w:themeColor="text1"/>
      <w:sz w:val="22"/>
      <w:lang w:val="en-ZA"/>
    </w:rPr>
  </w:style>
  <w:style w:type="paragraph" w:styleId="ListNumber2">
    <w:name w:val="List Number 2"/>
    <w:uiPriority w:val="99"/>
    <w:unhideWhenUsed/>
    <w:rsid w:val="00D63AF7"/>
    <w:pPr>
      <w:numPr>
        <w:numId w:val="14"/>
      </w:numPr>
      <w:spacing w:before="120" w:after="80"/>
      <w:ind w:left="511" w:hanging="227"/>
    </w:pPr>
    <w:rPr>
      <w:color w:val="8A8D8F" w:themeColor="accent2"/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locked/>
    <w:rsid w:val="005E1DF8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locked/>
    <w:rsid w:val="005E1DF8"/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5E1DF8"/>
    <w:rPr>
      <w:sz w:val="20"/>
      <w:szCs w:val="20"/>
      <w:lang w:val="en-ZA"/>
    </w:rPr>
  </w:style>
  <w:style w:type="paragraph" w:styleId="BalloonText">
    <w:name w:val="Balloon Text"/>
    <w:basedOn w:val="Normal"/>
    <w:link w:val="BalloonTextChar"/>
    <w:uiPriority w:val="99"/>
    <w:semiHidden/>
    <w:unhideWhenUsed/>
    <w:locked/>
    <w:rsid w:val="005E1DF8"/>
    <w:rPr>
      <w:rFonts w:ascii="Times New Roman" w:hAnsi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E1DF8"/>
    <w:rPr>
      <w:rFonts w:ascii="Times New Roman" w:hAnsi="Times New Roman" w:cs="Times New Roman"/>
      <w:color w:val="00263A" w:themeColor="text1"/>
      <w:sz w:val="18"/>
      <w:szCs w:val="18"/>
    </w:rPr>
  </w:style>
  <w:style w:type="table" w:customStyle="1" w:styleId="PBTTable">
    <w:name w:val="PBT Table"/>
    <w:basedOn w:val="TableNormal"/>
    <w:next w:val="GridTable4"/>
    <w:uiPriority w:val="49"/>
    <w:rsid w:val="008771F5"/>
    <w:tblPr>
      <w:tblStyleRowBandSize w:val="1"/>
      <w:tblStyleColBandSize w:val="1"/>
      <w:tblBorders>
        <w:top w:val="single" w:sz="4" w:space="0" w:color="00263A" w:themeColor="accent1"/>
        <w:left w:val="single" w:sz="4" w:space="0" w:color="00263A" w:themeColor="accent1"/>
        <w:bottom w:val="single" w:sz="4" w:space="0" w:color="00263A" w:themeColor="accent1"/>
        <w:right w:val="single" w:sz="4" w:space="0" w:color="00263A" w:themeColor="accent1"/>
        <w:insideH w:val="single" w:sz="4" w:space="0" w:color="00263A" w:themeColor="accent1"/>
        <w:insideV w:val="single" w:sz="4" w:space="0" w:color="00263A" w:themeColor="accent1"/>
      </w:tblBorders>
    </w:tblPr>
    <w:tblStylePr w:type="firstRow">
      <w:rPr>
        <w:b w:val="0"/>
        <w:bCs/>
        <w:color w:val="FFFFFF" w:themeColor="background1"/>
      </w:rPr>
      <w:tblPr/>
      <w:tcPr>
        <w:tcBorders>
          <w:insideV w:val="single" w:sz="4" w:space="0" w:color="FFFFFF" w:themeColor="background1"/>
        </w:tcBorders>
        <w:shd w:val="clear" w:color="auto" w:fill="00263A" w:themeFill="accent1"/>
      </w:tcPr>
    </w:tblStylePr>
    <w:tblStylePr w:type="lastRow">
      <w:rPr>
        <w:b/>
        <w:bCs/>
      </w:rPr>
      <w:tblPr/>
      <w:tcPr>
        <w:tcBorders>
          <w:top w:val="double" w:sz="4" w:space="0" w:color="00263A" w:themeColor="text1"/>
        </w:tcBorders>
      </w:tcPr>
    </w:tblStylePr>
    <w:tblStylePr w:type="firstCol">
      <w:rPr>
        <w:b w:val="0"/>
        <w:bCs/>
      </w:rPr>
      <w:tblPr/>
      <w:tcPr>
        <w:shd w:val="clear" w:color="auto" w:fill="8A8D8F" w:themeFill="accent2"/>
      </w:tcPr>
    </w:tblStylePr>
    <w:tblStylePr w:type="lastCol">
      <w:rPr>
        <w:b/>
        <w:bCs/>
      </w:rPr>
    </w:tblStylePr>
    <w:tblStylePr w:type="band1Vert">
      <w:tblPr/>
      <w:tcPr>
        <w:shd w:val="clear" w:color="auto" w:fill="FFFFFF" w:themeFill="background1"/>
      </w:tcPr>
    </w:tblStylePr>
    <w:tblStylePr w:type="band1Horz">
      <w:tblPr/>
      <w:tcPr>
        <w:shd w:val="clear" w:color="auto" w:fill="FFFFFF" w:themeFill="background1"/>
      </w:tcPr>
    </w:tblStylePr>
  </w:style>
  <w:style w:type="character" w:customStyle="1" w:styleId="ListParagraphChar">
    <w:name w:val="List Paragraph Char"/>
    <w:aliases w:val="Grey Bullet List Char,Grey Bullet Style Char,Table of contents numbered Char"/>
    <w:basedOn w:val="DefaultParagraphFont"/>
    <w:link w:val="ListParagraph"/>
    <w:uiPriority w:val="34"/>
    <w:rsid w:val="001C61C6"/>
    <w:rPr>
      <w:rFonts w:ascii="Times New Roman" w:eastAsia="Times New Roman" w:hAnsi="Times New Roman" w:cs="Times New Roman"/>
      <w:lang w:val="en-ZA"/>
    </w:rPr>
  </w:style>
  <w:style w:type="paragraph" w:customStyle="1" w:styleId="ListBulletIndent1">
    <w:name w:val="List Bullet Indent 1"/>
    <w:qFormat/>
    <w:rsid w:val="0078683D"/>
    <w:pPr>
      <w:numPr>
        <w:numId w:val="6"/>
      </w:numPr>
      <w:spacing w:before="120" w:after="80"/>
      <w:jc w:val="both"/>
    </w:pPr>
    <w:rPr>
      <w:color w:val="8A8D8F" w:themeColor="accent2"/>
      <w:sz w:val="20"/>
    </w:rPr>
  </w:style>
  <w:style w:type="paragraph" w:customStyle="1" w:styleId="ListBulletIndent2">
    <w:name w:val="List Bullet Indent 2"/>
    <w:basedOn w:val="ListBulletIndent1"/>
    <w:qFormat/>
    <w:locked/>
    <w:rsid w:val="00043C8F"/>
    <w:pPr>
      <w:numPr>
        <w:numId w:val="7"/>
      </w:numPr>
      <w:spacing w:before="0"/>
      <w:ind w:left="1701" w:hanging="227"/>
    </w:pPr>
  </w:style>
  <w:style w:type="paragraph" w:customStyle="1" w:styleId="Heading3Indent1">
    <w:name w:val="Heading 3 Indent 1"/>
    <w:qFormat/>
    <w:rsid w:val="003E5E2A"/>
    <w:pPr>
      <w:spacing w:before="200" w:after="60"/>
      <w:ind w:left="567"/>
    </w:pPr>
    <w:rPr>
      <w:b/>
      <w:color w:val="00263A" w:themeColor="text1"/>
      <w:sz w:val="22"/>
    </w:rPr>
  </w:style>
  <w:style w:type="paragraph" w:styleId="NormalWeb">
    <w:name w:val="Normal (Web)"/>
    <w:basedOn w:val="Normal"/>
    <w:uiPriority w:val="99"/>
    <w:unhideWhenUsed/>
    <w:locked/>
    <w:rsid w:val="006B1AEC"/>
    <w:pPr>
      <w:spacing w:before="100" w:beforeAutospacing="1" w:after="100" w:afterAutospacing="1"/>
    </w:pPr>
    <w:rPr>
      <w:rFonts w:ascii="Times New Roman" w:eastAsiaTheme="minorEastAsia" w:hAnsi="Times New Roman"/>
      <w:lang w:eastAsia="en-ZA"/>
    </w:rPr>
  </w:style>
  <w:style w:type="paragraph" w:customStyle="1" w:styleId="Heading3Indent2">
    <w:name w:val="Heading 3 Indent 2"/>
    <w:qFormat/>
    <w:rsid w:val="00386E33"/>
    <w:pPr>
      <w:spacing w:before="280" w:after="60"/>
      <w:ind w:left="1247"/>
    </w:pPr>
    <w:rPr>
      <w:b/>
      <w:color w:val="00263A" w:themeColor="text1"/>
      <w:sz w:val="22"/>
    </w:rPr>
  </w:style>
  <w:style w:type="paragraph" w:customStyle="1" w:styleId="ListAlphabeticalIndent2">
    <w:name w:val="List Alphabetical Indent 2"/>
    <w:qFormat/>
    <w:locked/>
    <w:rsid w:val="00893C2A"/>
    <w:pPr>
      <w:numPr>
        <w:numId w:val="8"/>
      </w:numPr>
      <w:spacing w:before="120" w:after="80"/>
    </w:pPr>
    <w:rPr>
      <w:color w:val="00263A" w:themeColor="text1"/>
      <w:sz w:val="20"/>
    </w:rPr>
  </w:style>
  <w:style w:type="paragraph" w:customStyle="1" w:styleId="ListNumberIndent1">
    <w:name w:val="List Number Indent 1"/>
    <w:basedOn w:val="ListNumber"/>
    <w:link w:val="ListNumberIndent1Char"/>
    <w:qFormat/>
    <w:locked/>
    <w:rsid w:val="004122D6"/>
    <w:pPr>
      <w:numPr>
        <w:numId w:val="10"/>
      </w:numPr>
      <w:ind w:left="794"/>
    </w:pPr>
  </w:style>
  <w:style w:type="paragraph" w:customStyle="1" w:styleId="HeadingIconSpace2">
    <w:name w:val="Heading Icon Space 2"/>
    <w:qFormat/>
    <w:rsid w:val="005C30F5"/>
    <w:pPr>
      <w:spacing w:before="720" w:after="120"/>
      <w:ind w:left="567"/>
    </w:pPr>
    <w:rPr>
      <w:rFonts w:eastAsia="Times New Roman" w:cs="Times New Roman"/>
      <w:color w:val="8A8D8F" w:themeColor="text2"/>
      <w:sz w:val="20"/>
      <w:szCs w:val="36"/>
      <w:lang w:val="en-ZA"/>
    </w:rPr>
  </w:style>
  <w:style w:type="paragraph" w:customStyle="1" w:styleId="DividerSlideTitles">
    <w:name w:val="Divider Slide Titles"/>
    <w:qFormat/>
    <w:locked/>
    <w:rsid w:val="000F1DE7"/>
    <w:pPr>
      <w:spacing w:line="720" w:lineRule="exact"/>
      <w:ind w:left="1134" w:hanging="1134"/>
    </w:pPr>
    <w:rPr>
      <w:rFonts w:ascii="Calibri" w:eastAsia="Calibri" w:hAnsi="Calibri" w:cs="Times New Roman"/>
      <w:b/>
      <w:color w:val="FFFFFF" w:themeColor="background1"/>
      <w:sz w:val="72"/>
      <w:szCs w:val="64"/>
    </w:rPr>
  </w:style>
  <w:style w:type="paragraph" w:customStyle="1" w:styleId="TableHeaderCenter">
    <w:name w:val="Table Header Center"/>
    <w:qFormat/>
    <w:rsid w:val="00FF175B"/>
    <w:pPr>
      <w:spacing w:before="60" w:after="60"/>
      <w:jc w:val="center"/>
    </w:pPr>
    <w:rPr>
      <w:b/>
      <w:bCs/>
      <w:color w:val="FFFFFF" w:themeColor="background1"/>
      <w:sz w:val="22"/>
    </w:rPr>
  </w:style>
  <w:style w:type="paragraph" w:customStyle="1" w:styleId="ListBulletIndent0">
    <w:name w:val="List Bullet Indent 0"/>
    <w:qFormat/>
    <w:locked/>
    <w:rsid w:val="00FE084E"/>
    <w:pPr>
      <w:numPr>
        <w:numId w:val="11"/>
      </w:numPr>
      <w:spacing w:before="120" w:after="80"/>
    </w:pPr>
    <w:rPr>
      <w:color w:val="8A8D8F" w:themeColor="accent2"/>
      <w:sz w:val="20"/>
    </w:rPr>
  </w:style>
  <w:style w:type="paragraph" w:customStyle="1" w:styleId="HeadingIconSpace1">
    <w:name w:val="Heading Icon Space 1"/>
    <w:qFormat/>
    <w:rsid w:val="00EC2AD6"/>
    <w:pPr>
      <w:spacing w:before="720" w:after="120"/>
    </w:pPr>
    <w:rPr>
      <w:rFonts w:eastAsia="Times New Roman" w:cs="Times New Roman"/>
      <w:color w:val="8A8D8F" w:themeColor="text2"/>
      <w:sz w:val="20"/>
      <w:szCs w:val="36"/>
      <w:lang w:val="en-ZA"/>
    </w:rPr>
  </w:style>
  <w:style w:type="paragraph" w:customStyle="1" w:styleId="TableHeading1">
    <w:name w:val="Table Heading 1"/>
    <w:qFormat/>
    <w:locked/>
    <w:rsid w:val="00343F64"/>
    <w:pPr>
      <w:spacing w:before="80" w:after="80"/>
    </w:pPr>
    <w:rPr>
      <w:b/>
      <w:bCs/>
      <w:color w:val="00263A" w:themeColor="text1"/>
      <w:sz w:val="26"/>
      <w:szCs w:val="26"/>
    </w:rPr>
  </w:style>
  <w:style w:type="paragraph" w:customStyle="1" w:styleId="Default">
    <w:name w:val="Default"/>
    <w:locked/>
    <w:rsid w:val="00C35992"/>
    <w:pPr>
      <w:autoSpaceDE w:val="0"/>
      <w:autoSpaceDN w:val="0"/>
      <w:adjustRightInd w:val="0"/>
    </w:pPr>
    <w:rPr>
      <w:rFonts w:ascii="Times New Roman" w:eastAsia="Calibri" w:hAnsi="Times New Roman" w:cs="Times New Roman"/>
      <w:color w:val="000000"/>
      <w:lang w:eastAsia="en-ZA"/>
    </w:rPr>
  </w:style>
  <w:style w:type="paragraph" w:customStyle="1" w:styleId="TableHeaderLeft">
    <w:name w:val="Table Header Left"/>
    <w:basedOn w:val="TableHeaderCenter"/>
    <w:qFormat/>
    <w:rsid w:val="008369B9"/>
    <w:pPr>
      <w:jc w:val="left"/>
    </w:pPr>
    <w:rPr>
      <w:bCs w:val="0"/>
    </w:rPr>
  </w:style>
  <w:style w:type="paragraph" w:customStyle="1" w:styleId="TableBodyCenter">
    <w:name w:val="Table Body Center"/>
    <w:basedOn w:val="TableBody"/>
    <w:qFormat/>
    <w:rsid w:val="0011071A"/>
    <w:pPr>
      <w:jc w:val="center"/>
    </w:pPr>
  </w:style>
  <w:style w:type="paragraph" w:styleId="BodyText">
    <w:name w:val="Body Text"/>
    <w:basedOn w:val="Normal"/>
    <w:link w:val="BodyTextChar"/>
    <w:locked/>
    <w:rsid w:val="00F9287F"/>
    <w:pPr>
      <w:spacing w:after="120"/>
    </w:pPr>
    <w:rPr>
      <w:rFonts w:ascii="Times New Roman" w:hAnsi="Times New Roman"/>
      <w:szCs w:val="20"/>
      <w:lang w:val="en-GB" w:eastAsia="en-ZA"/>
    </w:rPr>
  </w:style>
  <w:style w:type="character" w:customStyle="1" w:styleId="BodyTextChar">
    <w:name w:val="Body Text Char"/>
    <w:basedOn w:val="DefaultParagraphFont"/>
    <w:link w:val="BodyText"/>
    <w:rsid w:val="00F9287F"/>
    <w:rPr>
      <w:rFonts w:ascii="Times New Roman" w:eastAsia="Times New Roman" w:hAnsi="Times New Roman" w:cs="Times New Roman"/>
      <w:sz w:val="20"/>
      <w:szCs w:val="20"/>
      <w:lang w:val="en-GB" w:eastAsia="en-ZA"/>
    </w:rPr>
  </w:style>
  <w:style w:type="paragraph" w:customStyle="1" w:styleId="DocumentSub-Title">
    <w:name w:val="Document Sub-Title"/>
    <w:qFormat/>
    <w:rsid w:val="00A67CE6"/>
    <w:rPr>
      <w:rFonts w:eastAsia="Times New Roman" w:cstheme="minorHAnsi"/>
      <w:b/>
      <w:color w:val="8A8D8F" w:themeColor="accent2"/>
      <w:sz w:val="32"/>
      <w:szCs w:val="32"/>
      <w:lang w:val="en-ZA"/>
    </w:rPr>
  </w:style>
  <w:style w:type="paragraph" w:customStyle="1" w:styleId="Bullet">
    <w:name w:val="Bullet"/>
    <w:basedOn w:val="Normal"/>
    <w:link w:val="BulletChar"/>
    <w:qFormat/>
    <w:locked/>
    <w:rsid w:val="00C46D06"/>
    <w:pPr>
      <w:numPr>
        <w:numId w:val="13"/>
      </w:numPr>
      <w:spacing w:after="120" w:line="276" w:lineRule="auto"/>
    </w:pPr>
    <w:rPr>
      <w:rFonts w:eastAsiaTheme="minorHAnsi" w:cs="Arial"/>
      <w:color w:val="auto"/>
      <w:sz w:val="22"/>
      <w:szCs w:val="22"/>
    </w:rPr>
  </w:style>
  <w:style w:type="character" w:customStyle="1" w:styleId="BulletChar">
    <w:name w:val="Bullet Char"/>
    <w:basedOn w:val="DefaultParagraphFont"/>
    <w:link w:val="Bullet"/>
    <w:rsid w:val="00C46D06"/>
    <w:rPr>
      <w:rFonts w:cs="Arial"/>
      <w:sz w:val="22"/>
      <w:szCs w:val="22"/>
      <w:lang w:val="en-ZA"/>
    </w:rPr>
  </w:style>
  <w:style w:type="paragraph" w:customStyle="1" w:styleId="bullet31">
    <w:name w:val="bullet 3.1"/>
    <w:basedOn w:val="ListParagraph"/>
    <w:qFormat/>
    <w:locked/>
    <w:rsid w:val="00C46D06"/>
    <w:pPr>
      <w:numPr>
        <w:ilvl w:val="1"/>
        <w:numId w:val="12"/>
      </w:numPr>
      <w:tabs>
        <w:tab w:val="clear" w:pos="1440"/>
      </w:tabs>
      <w:suppressAutoHyphens/>
      <w:spacing w:before="0" w:beforeAutospacing="0" w:after="0" w:afterAutospacing="0"/>
      <w:ind w:left="2127"/>
      <w:contextualSpacing/>
    </w:pPr>
    <w:rPr>
      <w:rFonts w:asciiTheme="minorHAnsi" w:hAnsiTheme="minorHAnsi"/>
      <w:color w:val="auto"/>
      <w:sz w:val="22"/>
      <w:szCs w:val="22"/>
      <w:lang w:eastAsia="ar-SA"/>
    </w:rPr>
  </w:style>
  <w:style w:type="paragraph" w:customStyle="1" w:styleId="Heading2Numbers2">
    <w:name w:val="Heading 2 Numbers 2"/>
    <w:basedOn w:val="Heading2Numbers"/>
    <w:qFormat/>
    <w:rsid w:val="001D310E"/>
    <w:pPr>
      <w:ind w:left="567" w:hanging="567"/>
    </w:pPr>
    <w:rPr>
      <w:color w:val="8A8D8F" w:themeColor="accent2"/>
      <w:sz w:val="20"/>
    </w:rPr>
  </w:style>
  <w:style w:type="paragraph" w:customStyle="1" w:styleId="Address">
    <w:name w:val="Address"/>
    <w:rsid w:val="009B20EA"/>
    <w:pPr>
      <w:spacing w:line="240" w:lineRule="exact"/>
    </w:pPr>
    <w:rPr>
      <w:rFonts w:eastAsia="Times New Roman" w:cs="Times New Roman"/>
      <w:color w:val="8A8D8F" w:themeColor="accent2"/>
      <w:sz w:val="20"/>
      <w:szCs w:val="20"/>
    </w:rPr>
  </w:style>
  <w:style w:type="paragraph" w:customStyle="1" w:styleId="DocumentSub-Title2">
    <w:name w:val="Document Sub-Title 2"/>
    <w:qFormat/>
    <w:rsid w:val="00A67CE6"/>
    <w:rPr>
      <w:rFonts w:eastAsia="Times New Roman" w:cstheme="minorHAnsi"/>
      <w:bCs/>
      <w:color w:val="8A8D8F" w:themeColor="accent2"/>
      <w:sz w:val="20"/>
      <w:lang w:val="en-ZA"/>
    </w:rPr>
  </w:style>
  <w:style w:type="paragraph" w:customStyle="1" w:styleId="CoverWebAddress">
    <w:name w:val="Cover Web Address"/>
    <w:qFormat/>
    <w:rsid w:val="00A67CE6"/>
    <w:rPr>
      <w:rFonts w:eastAsia="Times New Roman" w:cstheme="minorHAnsi"/>
      <w:b/>
      <w:color w:val="8A8D8F" w:themeColor="accent2"/>
      <w:sz w:val="32"/>
      <w:szCs w:val="32"/>
      <w:lang w:val="en-ZA"/>
    </w:rPr>
  </w:style>
  <w:style w:type="paragraph" w:customStyle="1" w:styleId="CoverFootnote">
    <w:name w:val="Cover Footnote"/>
    <w:basedOn w:val="Normal"/>
    <w:qFormat/>
    <w:rsid w:val="00A67CE6"/>
    <w:rPr>
      <w:rFonts w:cstheme="minorHAnsi"/>
      <w:color w:val="8A8D8F" w:themeColor="accent2"/>
      <w:sz w:val="16"/>
      <w:szCs w:val="16"/>
    </w:rPr>
  </w:style>
  <w:style w:type="paragraph" w:customStyle="1" w:styleId="CoverLogoTagline">
    <w:name w:val="Cover Logo Tagline"/>
    <w:qFormat/>
    <w:rsid w:val="00792148"/>
    <w:rPr>
      <w:rFonts w:eastAsia="Times New Roman" w:cstheme="minorHAnsi"/>
      <w:i/>
      <w:iCs/>
      <w:color w:val="BFBFBF" w:themeColor="background1" w:themeShade="BF"/>
      <w:kern w:val="24"/>
      <w:sz w:val="23"/>
      <w:szCs w:val="23"/>
      <w:lang w:val="en-ZA"/>
    </w:rPr>
  </w:style>
  <w:style w:type="paragraph" w:customStyle="1" w:styleId="Heading3Number2">
    <w:name w:val="Heading 3 Number 2"/>
    <w:basedOn w:val="Heading3Number"/>
    <w:qFormat/>
    <w:rsid w:val="0078683D"/>
    <w:pPr>
      <w:ind w:left="794" w:hanging="794"/>
      <w:jc w:val="both"/>
    </w:pPr>
    <w:rPr>
      <w:color w:val="8A8D8F" w:themeColor="accent2"/>
      <w:sz w:val="20"/>
      <w:szCs w:val="20"/>
    </w:rPr>
  </w:style>
  <w:style w:type="paragraph" w:customStyle="1" w:styleId="Heading4Number">
    <w:name w:val="Heading 4 Number"/>
    <w:basedOn w:val="Heading3Number"/>
    <w:qFormat/>
    <w:rsid w:val="0078683D"/>
    <w:pPr>
      <w:numPr>
        <w:ilvl w:val="3"/>
      </w:numPr>
      <w:ind w:left="964" w:hanging="964"/>
      <w:jc w:val="both"/>
    </w:pPr>
    <w:rPr>
      <w:color w:val="8A8D8F" w:themeColor="accent2"/>
      <w:sz w:val="20"/>
      <w:szCs w:val="20"/>
    </w:rPr>
  </w:style>
  <w:style w:type="paragraph" w:styleId="Caption">
    <w:name w:val="caption"/>
    <w:next w:val="Normal"/>
    <w:uiPriority w:val="35"/>
    <w:unhideWhenUsed/>
    <w:qFormat/>
    <w:locked/>
    <w:rsid w:val="00521466"/>
    <w:pPr>
      <w:spacing w:before="160" w:after="240"/>
    </w:pPr>
    <w:rPr>
      <w:rFonts w:eastAsia="Times New Roman" w:cs="Times New Roman"/>
      <w:i/>
      <w:iCs/>
      <w:color w:val="8A8D8F" w:themeColor="text2"/>
      <w:sz w:val="16"/>
      <w:szCs w:val="18"/>
      <w:lang w:val="en-ZA"/>
    </w:rPr>
  </w:style>
  <w:style w:type="paragraph" w:styleId="ListNumber4">
    <w:name w:val="List Number 4"/>
    <w:basedOn w:val="Normal"/>
    <w:uiPriority w:val="99"/>
    <w:unhideWhenUsed/>
    <w:locked/>
    <w:rsid w:val="00D63AF7"/>
    <w:pPr>
      <w:numPr>
        <w:numId w:val="16"/>
      </w:numPr>
      <w:contextualSpacing/>
    </w:pPr>
  </w:style>
  <w:style w:type="paragraph" w:styleId="ListNumber5">
    <w:name w:val="List Number 5"/>
    <w:basedOn w:val="Normal"/>
    <w:uiPriority w:val="99"/>
    <w:unhideWhenUsed/>
    <w:locked/>
    <w:rsid w:val="00D63AF7"/>
    <w:pPr>
      <w:numPr>
        <w:numId w:val="15"/>
      </w:numPr>
      <w:contextualSpacing/>
    </w:pPr>
  </w:style>
  <w:style w:type="paragraph" w:customStyle="1" w:styleId="TableHeaderRight">
    <w:name w:val="Table Header Right"/>
    <w:basedOn w:val="TableHeaderCenter"/>
    <w:qFormat/>
    <w:rsid w:val="008369B9"/>
    <w:pPr>
      <w:jc w:val="right"/>
    </w:pPr>
  </w:style>
  <w:style w:type="paragraph" w:customStyle="1" w:styleId="TableLeftColumnWhite">
    <w:name w:val="Table Left Column White"/>
    <w:qFormat/>
    <w:rsid w:val="00005BC1"/>
    <w:pPr>
      <w:spacing w:before="60" w:after="60"/>
    </w:pPr>
    <w:rPr>
      <w:b/>
      <w:color w:val="FFFFFF" w:themeColor="background1"/>
      <w:sz w:val="20"/>
    </w:rPr>
  </w:style>
  <w:style w:type="paragraph" w:customStyle="1" w:styleId="TableLeftColumnBlue">
    <w:name w:val="Table Left Column Blue"/>
    <w:qFormat/>
    <w:rsid w:val="00005BC1"/>
    <w:pPr>
      <w:spacing w:before="60" w:after="60"/>
    </w:pPr>
    <w:rPr>
      <w:b/>
      <w:color w:val="00263A" w:themeColor="text1"/>
      <w:sz w:val="20"/>
    </w:rPr>
  </w:style>
  <w:style w:type="paragraph" w:customStyle="1" w:styleId="nonsolicitation">
    <w:name w:val="non solicitation"/>
    <w:basedOn w:val="ListNumberIndent1"/>
    <w:link w:val="nonsolicitationChar"/>
    <w:qFormat/>
    <w:rsid w:val="00A81393"/>
    <w:pPr>
      <w:numPr>
        <w:numId w:val="17"/>
      </w:numPr>
    </w:pPr>
  </w:style>
  <w:style w:type="paragraph" w:customStyle="1" w:styleId="Style1">
    <w:name w:val="Style1"/>
    <w:basedOn w:val="nonsolicitation"/>
    <w:link w:val="Style1Char"/>
    <w:qFormat/>
    <w:rsid w:val="00055F8C"/>
    <w:pPr>
      <w:numPr>
        <w:numId w:val="18"/>
      </w:numPr>
    </w:pPr>
  </w:style>
  <w:style w:type="character" w:customStyle="1" w:styleId="ListNumberChar">
    <w:name w:val="List Number Char"/>
    <w:basedOn w:val="DefaultParagraphFont"/>
    <w:link w:val="ListNumber"/>
    <w:uiPriority w:val="99"/>
    <w:rsid w:val="008311AF"/>
    <w:rPr>
      <w:color w:val="8A8D8F" w:themeColor="accent2"/>
      <w:sz w:val="20"/>
      <w:szCs w:val="20"/>
    </w:rPr>
  </w:style>
  <w:style w:type="character" w:customStyle="1" w:styleId="ListNumberIndent1Char">
    <w:name w:val="List Number Indent 1 Char"/>
    <w:basedOn w:val="ListNumberChar"/>
    <w:link w:val="ListNumberIndent1"/>
    <w:rsid w:val="008311AF"/>
    <w:rPr>
      <w:color w:val="8A8D8F" w:themeColor="accent2"/>
      <w:sz w:val="20"/>
      <w:szCs w:val="20"/>
    </w:rPr>
  </w:style>
  <w:style w:type="character" w:customStyle="1" w:styleId="nonsolicitationChar">
    <w:name w:val="non solicitation Char"/>
    <w:basedOn w:val="ListNumberIndent1Char"/>
    <w:link w:val="nonsolicitation"/>
    <w:rsid w:val="008311AF"/>
    <w:rPr>
      <w:color w:val="8A8D8F" w:themeColor="accent2"/>
      <w:sz w:val="20"/>
      <w:szCs w:val="20"/>
    </w:rPr>
  </w:style>
  <w:style w:type="character" w:customStyle="1" w:styleId="Style1Char">
    <w:name w:val="Style1 Char"/>
    <w:basedOn w:val="nonsolicitationChar"/>
    <w:link w:val="Style1"/>
    <w:rsid w:val="00055F8C"/>
    <w:rPr>
      <w:color w:val="8A8D8F" w:themeColor="accent2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locked/>
    <w:rsid w:val="00B149BB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B149BB"/>
    <w:rPr>
      <w:rFonts w:eastAsia="Times New Roman" w:cs="Times New Roman"/>
      <w:b/>
      <w:bCs/>
      <w:color w:val="8A8D8F" w:themeColor="text2"/>
      <w:sz w:val="20"/>
      <w:szCs w:val="20"/>
      <w:lang w:val="en-ZA"/>
    </w:rPr>
  </w:style>
  <w:style w:type="character" w:customStyle="1" w:styleId="UnresolvedMention1">
    <w:name w:val="Unresolved Mention1"/>
    <w:basedOn w:val="DefaultParagraphFont"/>
    <w:uiPriority w:val="99"/>
    <w:locked/>
    <w:rsid w:val="00904896"/>
    <w:rPr>
      <w:color w:val="605E5C"/>
      <w:shd w:val="clear" w:color="auto" w:fill="E1DFDD"/>
    </w:rPr>
  </w:style>
  <w:style w:type="character" w:customStyle="1" w:styleId="Mention1">
    <w:name w:val="Mention1"/>
    <w:basedOn w:val="DefaultParagraphFont"/>
    <w:uiPriority w:val="99"/>
    <w:unhideWhenUsed/>
    <w:locked/>
    <w:rsid w:val="00904896"/>
    <w:rPr>
      <w:color w:val="2B579A"/>
      <w:shd w:val="clear" w:color="auto" w:fill="E1DFDD"/>
    </w:rPr>
  </w:style>
  <w:style w:type="paragraph" w:customStyle="1" w:styleId="APPENDIXLEVEL2">
    <w:name w:val="APPENDIX LEVEL 2"/>
    <w:basedOn w:val="Normal"/>
    <w:next w:val="Normal"/>
    <w:link w:val="APPENDIXLEVEL2Char"/>
    <w:qFormat/>
    <w:rsid w:val="00D31A97"/>
    <w:pPr>
      <w:spacing w:before="360" w:after="60"/>
      <w:ind w:left="720" w:hanging="720"/>
      <w:outlineLvl w:val="1"/>
    </w:pPr>
    <w:rPr>
      <w:color w:val="00263A" w:themeColor="accent1"/>
      <w:sz w:val="30"/>
      <w:szCs w:val="30"/>
    </w:rPr>
  </w:style>
  <w:style w:type="character" w:customStyle="1" w:styleId="APPENDIXLEVEL2Char">
    <w:name w:val="APPENDIX LEVEL 2 Char"/>
    <w:basedOn w:val="DefaultParagraphFont"/>
    <w:link w:val="APPENDIXLEVEL2"/>
    <w:rsid w:val="00D31A97"/>
    <w:rPr>
      <w:rFonts w:eastAsia="Times New Roman" w:cs="Times New Roman"/>
      <w:color w:val="00263A" w:themeColor="accent1"/>
      <w:sz w:val="30"/>
      <w:szCs w:val="30"/>
      <w:lang w:val="en-ZA"/>
    </w:rPr>
  </w:style>
  <w:style w:type="paragraph" w:customStyle="1" w:styleId="APPENDIXHeader1">
    <w:name w:val="APPENDIX Header 1"/>
    <w:basedOn w:val="Normal"/>
    <w:next w:val="Normal"/>
    <w:link w:val="APPENDIXHeader1Char"/>
    <w:qFormat/>
    <w:rsid w:val="00D31A97"/>
    <w:pPr>
      <w:spacing w:before="120" w:after="240"/>
      <w:ind w:hanging="360"/>
      <w:outlineLvl w:val="0"/>
    </w:pPr>
    <w:rPr>
      <w:caps/>
      <w:color w:val="00263A" w:themeColor="accent1"/>
      <w:sz w:val="36"/>
    </w:rPr>
  </w:style>
  <w:style w:type="character" w:customStyle="1" w:styleId="APPENDIXHeader1Char">
    <w:name w:val="APPENDIX Header 1 Char"/>
    <w:basedOn w:val="DefaultParagraphFont"/>
    <w:link w:val="APPENDIXHeader1"/>
    <w:rsid w:val="00D31A97"/>
    <w:rPr>
      <w:rFonts w:eastAsia="Times New Roman" w:cs="Times New Roman"/>
      <w:caps/>
      <w:color w:val="00263A" w:themeColor="accent1"/>
      <w:sz w:val="36"/>
      <w:szCs w:val="36"/>
      <w:lang w:val="en-ZA"/>
    </w:rPr>
  </w:style>
  <w:style w:type="paragraph" w:customStyle="1" w:styleId="paragraph">
    <w:name w:val="paragraph"/>
    <w:basedOn w:val="Normal"/>
    <w:rsid w:val="000B55A8"/>
    <w:pPr>
      <w:spacing w:before="100" w:beforeAutospacing="1" w:after="100" w:afterAutospacing="1"/>
    </w:pPr>
    <w:rPr>
      <w:rFonts w:ascii="Times New Roman" w:hAnsi="Times New Roman"/>
      <w:color w:val="auto"/>
      <w:sz w:val="24"/>
      <w:szCs w:val="24"/>
      <w:lang w:eastAsia="en-ZA"/>
    </w:rPr>
  </w:style>
  <w:style w:type="character" w:customStyle="1" w:styleId="normaltextrun">
    <w:name w:val="normaltextrun"/>
    <w:basedOn w:val="DefaultParagraphFont"/>
    <w:rsid w:val="000B55A8"/>
  </w:style>
  <w:style w:type="character" w:customStyle="1" w:styleId="eop">
    <w:name w:val="eop"/>
    <w:basedOn w:val="DefaultParagraphFont"/>
    <w:rsid w:val="000B55A8"/>
  </w:style>
  <w:style w:type="paragraph" w:styleId="TOCHeading">
    <w:name w:val="TOC Heading"/>
    <w:basedOn w:val="Heading1"/>
    <w:next w:val="Normal"/>
    <w:uiPriority w:val="39"/>
    <w:unhideWhenUsed/>
    <w:qFormat/>
    <w:locked/>
    <w:rsid w:val="00B37DE2"/>
    <w:pPr>
      <w:keepNext/>
      <w:keepLines/>
      <w:spacing w:before="240" w:after="0" w:line="259" w:lineRule="auto"/>
      <w:outlineLvl w:val="9"/>
    </w:pPr>
    <w:rPr>
      <w:rFonts w:asciiTheme="majorHAnsi" w:eastAsiaTheme="majorEastAsia" w:hAnsiTheme="majorHAnsi" w:cstheme="majorBidi"/>
      <w:caps w:val="0"/>
      <w:color w:val="001C2B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97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9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99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40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8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084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146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974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31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75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80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182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650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715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404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388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061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29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311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519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319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968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427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224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166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185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413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666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944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981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569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333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655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625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634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221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291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445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332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091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021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012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865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850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559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footer" Target="footer1.xml"/><Relationship Id="rId3" Type="http://schemas.openxmlformats.org/officeDocument/2006/relationships/customXml" Target="../customXml/item3.xml"/><Relationship Id="rId21" Type="http://schemas.openxmlformats.org/officeDocument/2006/relationships/footer" Target="footer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header" Target="header2.xml"/><Relationship Id="rId2" Type="http://schemas.openxmlformats.org/officeDocument/2006/relationships/customXml" Target="../customXml/item2.xml"/><Relationship Id="rId16" Type="http://schemas.openxmlformats.org/officeDocument/2006/relationships/header" Target="header1.xml"/><Relationship Id="rId20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footer" Target="footer2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header" Target="header4.xml"/></Relationships>
</file>

<file path=word/_rels/footer2.xml.rels><?xml version="1.0" encoding="UTF-8" standalone="yes"?>
<Relationships xmlns="http://schemas.openxmlformats.org/package/2006/relationships"><Relationship Id="rId3" Type="http://schemas.openxmlformats.org/officeDocument/2006/relationships/image" Target="media/image9.svg"/><Relationship Id="rId2" Type="http://schemas.openxmlformats.org/officeDocument/2006/relationships/image" Target="media/image8.png"/><Relationship Id="rId1" Type="http://schemas.openxmlformats.org/officeDocument/2006/relationships/image" Target="media/image7.pn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header4.xml.rels><?xml version="1.0" encoding="UTF-8" standalone="yes"?>
<Relationships xmlns="http://schemas.openxmlformats.org/package/2006/relationships"><Relationship Id="rId3" Type="http://schemas.openxmlformats.org/officeDocument/2006/relationships/image" Target="media/image11.png"/><Relationship Id="rId2" Type="http://schemas.openxmlformats.org/officeDocument/2006/relationships/image" Target="media/image5.png"/><Relationship Id="rId1" Type="http://schemas.openxmlformats.org/officeDocument/2006/relationships/image" Target="media/image4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carina.howard\Downloads\Business%20Requirement%20Document.dotx" TargetMode="External"/></Relationships>
</file>

<file path=word/theme/theme1.xml><?xml version="1.0" encoding="utf-8"?>
<a:theme xmlns:a="http://schemas.openxmlformats.org/drawingml/2006/main" name="PPT Theme Colours">
  <a:themeElements>
    <a:clrScheme name="PBT Group">
      <a:dk1>
        <a:srgbClr val="00263A"/>
      </a:dk1>
      <a:lt1>
        <a:srgbClr val="FFFFFF"/>
      </a:lt1>
      <a:dk2>
        <a:srgbClr val="8A8D8F"/>
      </a:dk2>
      <a:lt2>
        <a:srgbClr val="E7E8E8"/>
      </a:lt2>
      <a:accent1>
        <a:srgbClr val="00263A"/>
      </a:accent1>
      <a:accent2>
        <a:srgbClr val="8A8D8F"/>
      </a:accent2>
      <a:accent3>
        <a:srgbClr val="C6A36B"/>
      </a:accent3>
      <a:accent4>
        <a:srgbClr val="696D7E"/>
      </a:accent4>
      <a:accent5>
        <a:srgbClr val="376586"/>
      </a:accent5>
      <a:accent6>
        <a:srgbClr val="284C68"/>
      </a:accent6>
      <a:hlink>
        <a:srgbClr val="376586"/>
      </a:hlink>
      <a:folHlink>
        <a:srgbClr val="C6A36B"/>
      </a:folHlink>
    </a:clrScheme>
    <a:fontScheme name="Office Them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 Them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PPT Theme Colours" id="{E685A756-427D-D54E-A581-8533F722CF40}" vid="{70732281-FA11-D54D-BC0E-EB96BB49F42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c86cec2a-d7b0-470a-9cae-c1f16d74992e">
      <Terms xmlns="http://schemas.microsoft.com/office/infopath/2007/PartnerControls"/>
    </lcf76f155ced4ddcb4097134ff3c332f>
    <Preview xmlns="c86cec2a-d7b0-470a-9cae-c1f16d74992e" xsi:nil="true"/>
    <TaxCatchAll xmlns="66888bb8-81ed-4cea-99bd-b672a6be8339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F1332AAFF088A4AAE15117DDC31003E" ma:contentTypeVersion="17" ma:contentTypeDescription="Create a new document." ma:contentTypeScope="" ma:versionID="4156fb4fa78ef4a0a88dd7de49552ef1">
  <xsd:schema xmlns:xsd="http://www.w3.org/2001/XMLSchema" xmlns:xs="http://www.w3.org/2001/XMLSchema" xmlns:p="http://schemas.microsoft.com/office/2006/metadata/properties" xmlns:ns2="c86cec2a-d7b0-470a-9cae-c1f16d74992e" xmlns:ns3="66888bb8-81ed-4cea-99bd-b672a6be8339" targetNamespace="http://schemas.microsoft.com/office/2006/metadata/properties" ma:root="true" ma:fieldsID="2bac83a1095d104ba9191ef2d9481948" ns2:_="" ns3:_="">
    <xsd:import namespace="c86cec2a-d7b0-470a-9cae-c1f16d74992e"/>
    <xsd:import namespace="66888bb8-81ed-4cea-99bd-b672a6be8339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LengthInSeconds" minOccurs="0"/>
                <xsd:element ref="ns2:MediaServiceDateTaken" minOccurs="0"/>
                <xsd:element ref="ns3:TaxCatchAll" minOccurs="0"/>
                <xsd:element ref="ns2:MediaServiceGenerationTime" minOccurs="0"/>
                <xsd:element ref="ns2:MediaServiceEventHashCode" minOccurs="0"/>
                <xsd:element ref="ns2:lcf76f155ced4ddcb4097134ff3c332f" minOccurs="0"/>
                <xsd:element ref="ns2:MediaServiceOCR" minOccurs="0"/>
                <xsd:element ref="ns3:SharedWithUsers" minOccurs="0"/>
                <xsd:element ref="ns3:SharedWithDetails" minOccurs="0"/>
                <xsd:element ref="ns2:Preview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86cec2a-d7b0-470a-9cae-c1f16d74992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LengthInSeconds" ma:index="10" nillable="true" ma:displayName="MediaLengthInSeconds" ma:hidden="true" ma:internalName="MediaLengthInSeconds" ma:readOnly="true">
      <xsd:simpleType>
        <xsd:restriction base="dms:Unknown"/>
      </xsd:simpleType>
    </xsd:element>
    <xsd:element name="MediaServiceDateTaken" ma:index="11" nillable="true" ma:displayName="MediaServiceDateTaken" ma:hidden="true" ma:internalName="MediaServiceDateTaken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16" nillable="true" ma:taxonomy="true" ma:internalName="lcf76f155ced4ddcb4097134ff3c332f" ma:taxonomyFieldName="MediaServiceImageTags" ma:displayName="Image Tags" ma:readOnly="false" ma:fieldId="{5cf76f15-5ced-4ddc-b409-7134ff3c332f}" ma:taxonomyMulti="true" ma:sspId="8c28c3ef-7e1c-4109-a33a-dba33efd475c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Preview" ma:index="20" nillable="true" ma:displayName="Preview" ma:format="Thumbnail" ma:internalName="Preview">
      <xsd:simpleType>
        <xsd:restriction base="dms:Unknown"/>
      </xsd:simpleType>
    </xsd:element>
    <xsd:element name="MediaServiceObjectDetectorVersions" ma:index="2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2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6888bb8-81ed-4cea-99bd-b672a6be8339" elementFormDefault="qualified">
    <xsd:import namespace="http://schemas.microsoft.com/office/2006/documentManagement/types"/>
    <xsd:import namespace="http://schemas.microsoft.com/office/infopath/2007/PartnerControls"/>
    <xsd:element name="TaxCatchAll" ma:index="12" nillable="true" ma:displayName="Taxonomy Catch All Column" ma:hidden="true" ma:list="{a06d6bd8-d3c7-4f88-93d4-d532c07aed51}" ma:internalName="TaxCatchAll" ma:showField="CatchAllData" ma:web="66888bb8-81ed-4cea-99bd-b672a6be8339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SharedWithUsers" ma:index="1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764FBE40-8E53-45AA-AC37-3E4B46E8A323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7A7FF93D-D887-4DFF-B3B6-E8CC71231DED}">
  <ds:schemaRefs>
    <ds:schemaRef ds:uri="http://schemas.microsoft.com/office/2006/metadata/properties"/>
    <ds:schemaRef ds:uri="http://schemas.microsoft.com/office/infopath/2007/PartnerControls"/>
    <ds:schemaRef ds:uri="c86cec2a-d7b0-470a-9cae-c1f16d74992e"/>
    <ds:schemaRef ds:uri="66888bb8-81ed-4cea-99bd-b672a6be8339"/>
  </ds:schemaRefs>
</ds:datastoreItem>
</file>

<file path=customXml/itemProps3.xml><?xml version="1.0" encoding="utf-8"?>
<ds:datastoreItem xmlns:ds="http://schemas.openxmlformats.org/officeDocument/2006/customXml" ds:itemID="{1B817223-24CD-4EFD-BF76-039FEACAF970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644BE194-9648-4411-A09A-71875447F1E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86cec2a-d7b0-470a-9cae-c1f16d74992e"/>
    <ds:schemaRef ds:uri="66888bb8-81ed-4cea-99bd-b672a6be833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Business Requirement Document</Template>
  <TotalTime>49</TotalTime>
  <Pages>5</Pages>
  <Words>738</Words>
  <Characters>4212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4941</CharactersWithSpaces>
  <SharedDoc>false</SharedDoc>
  <HLinks>
    <vt:vector size="414" baseType="variant">
      <vt:variant>
        <vt:i4>3932262</vt:i4>
      </vt:variant>
      <vt:variant>
        <vt:i4>402</vt:i4>
      </vt:variant>
      <vt:variant>
        <vt:i4>0</vt:i4>
      </vt:variant>
      <vt:variant>
        <vt:i4>5</vt:i4>
      </vt:variant>
      <vt:variant>
        <vt:lpwstr>http://www.pbtgroup.co.za/</vt:lpwstr>
      </vt:variant>
      <vt:variant>
        <vt:lpwstr/>
      </vt:variant>
      <vt:variant>
        <vt:i4>1048630</vt:i4>
      </vt:variant>
      <vt:variant>
        <vt:i4>395</vt:i4>
      </vt:variant>
      <vt:variant>
        <vt:i4>0</vt:i4>
      </vt:variant>
      <vt:variant>
        <vt:i4>5</vt:i4>
      </vt:variant>
      <vt:variant>
        <vt:lpwstr/>
      </vt:variant>
      <vt:variant>
        <vt:lpwstr>_Toc70067968</vt:lpwstr>
      </vt:variant>
      <vt:variant>
        <vt:i4>2031670</vt:i4>
      </vt:variant>
      <vt:variant>
        <vt:i4>389</vt:i4>
      </vt:variant>
      <vt:variant>
        <vt:i4>0</vt:i4>
      </vt:variant>
      <vt:variant>
        <vt:i4>5</vt:i4>
      </vt:variant>
      <vt:variant>
        <vt:lpwstr/>
      </vt:variant>
      <vt:variant>
        <vt:lpwstr>_Toc70067967</vt:lpwstr>
      </vt:variant>
      <vt:variant>
        <vt:i4>1966134</vt:i4>
      </vt:variant>
      <vt:variant>
        <vt:i4>383</vt:i4>
      </vt:variant>
      <vt:variant>
        <vt:i4>0</vt:i4>
      </vt:variant>
      <vt:variant>
        <vt:i4>5</vt:i4>
      </vt:variant>
      <vt:variant>
        <vt:lpwstr/>
      </vt:variant>
      <vt:variant>
        <vt:lpwstr>_Toc70067966</vt:lpwstr>
      </vt:variant>
      <vt:variant>
        <vt:i4>1900598</vt:i4>
      </vt:variant>
      <vt:variant>
        <vt:i4>377</vt:i4>
      </vt:variant>
      <vt:variant>
        <vt:i4>0</vt:i4>
      </vt:variant>
      <vt:variant>
        <vt:i4>5</vt:i4>
      </vt:variant>
      <vt:variant>
        <vt:lpwstr/>
      </vt:variant>
      <vt:variant>
        <vt:lpwstr>_Toc70067965</vt:lpwstr>
      </vt:variant>
      <vt:variant>
        <vt:i4>1835062</vt:i4>
      </vt:variant>
      <vt:variant>
        <vt:i4>371</vt:i4>
      </vt:variant>
      <vt:variant>
        <vt:i4>0</vt:i4>
      </vt:variant>
      <vt:variant>
        <vt:i4>5</vt:i4>
      </vt:variant>
      <vt:variant>
        <vt:lpwstr/>
      </vt:variant>
      <vt:variant>
        <vt:lpwstr>_Toc70067964</vt:lpwstr>
      </vt:variant>
      <vt:variant>
        <vt:i4>1769526</vt:i4>
      </vt:variant>
      <vt:variant>
        <vt:i4>365</vt:i4>
      </vt:variant>
      <vt:variant>
        <vt:i4>0</vt:i4>
      </vt:variant>
      <vt:variant>
        <vt:i4>5</vt:i4>
      </vt:variant>
      <vt:variant>
        <vt:lpwstr/>
      </vt:variant>
      <vt:variant>
        <vt:lpwstr>_Toc70067963</vt:lpwstr>
      </vt:variant>
      <vt:variant>
        <vt:i4>1703990</vt:i4>
      </vt:variant>
      <vt:variant>
        <vt:i4>359</vt:i4>
      </vt:variant>
      <vt:variant>
        <vt:i4>0</vt:i4>
      </vt:variant>
      <vt:variant>
        <vt:i4>5</vt:i4>
      </vt:variant>
      <vt:variant>
        <vt:lpwstr/>
      </vt:variant>
      <vt:variant>
        <vt:lpwstr>_Toc70067962</vt:lpwstr>
      </vt:variant>
      <vt:variant>
        <vt:i4>1638454</vt:i4>
      </vt:variant>
      <vt:variant>
        <vt:i4>353</vt:i4>
      </vt:variant>
      <vt:variant>
        <vt:i4>0</vt:i4>
      </vt:variant>
      <vt:variant>
        <vt:i4>5</vt:i4>
      </vt:variant>
      <vt:variant>
        <vt:lpwstr/>
      </vt:variant>
      <vt:variant>
        <vt:lpwstr>_Toc70067961</vt:lpwstr>
      </vt:variant>
      <vt:variant>
        <vt:i4>1572918</vt:i4>
      </vt:variant>
      <vt:variant>
        <vt:i4>347</vt:i4>
      </vt:variant>
      <vt:variant>
        <vt:i4>0</vt:i4>
      </vt:variant>
      <vt:variant>
        <vt:i4>5</vt:i4>
      </vt:variant>
      <vt:variant>
        <vt:lpwstr/>
      </vt:variant>
      <vt:variant>
        <vt:lpwstr>_Toc70067960</vt:lpwstr>
      </vt:variant>
      <vt:variant>
        <vt:i4>1114165</vt:i4>
      </vt:variant>
      <vt:variant>
        <vt:i4>341</vt:i4>
      </vt:variant>
      <vt:variant>
        <vt:i4>0</vt:i4>
      </vt:variant>
      <vt:variant>
        <vt:i4>5</vt:i4>
      </vt:variant>
      <vt:variant>
        <vt:lpwstr/>
      </vt:variant>
      <vt:variant>
        <vt:lpwstr>_Toc70067959</vt:lpwstr>
      </vt:variant>
      <vt:variant>
        <vt:i4>1048629</vt:i4>
      </vt:variant>
      <vt:variant>
        <vt:i4>335</vt:i4>
      </vt:variant>
      <vt:variant>
        <vt:i4>0</vt:i4>
      </vt:variant>
      <vt:variant>
        <vt:i4>5</vt:i4>
      </vt:variant>
      <vt:variant>
        <vt:lpwstr/>
      </vt:variant>
      <vt:variant>
        <vt:lpwstr>_Toc70067958</vt:lpwstr>
      </vt:variant>
      <vt:variant>
        <vt:i4>2031669</vt:i4>
      </vt:variant>
      <vt:variant>
        <vt:i4>329</vt:i4>
      </vt:variant>
      <vt:variant>
        <vt:i4>0</vt:i4>
      </vt:variant>
      <vt:variant>
        <vt:i4>5</vt:i4>
      </vt:variant>
      <vt:variant>
        <vt:lpwstr/>
      </vt:variant>
      <vt:variant>
        <vt:lpwstr>_Toc70067957</vt:lpwstr>
      </vt:variant>
      <vt:variant>
        <vt:i4>1966133</vt:i4>
      </vt:variant>
      <vt:variant>
        <vt:i4>323</vt:i4>
      </vt:variant>
      <vt:variant>
        <vt:i4>0</vt:i4>
      </vt:variant>
      <vt:variant>
        <vt:i4>5</vt:i4>
      </vt:variant>
      <vt:variant>
        <vt:lpwstr/>
      </vt:variant>
      <vt:variant>
        <vt:lpwstr>_Toc70067956</vt:lpwstr>
      </vt:variant>
      <vt:variant>
        <vt:i4>1900597</vt:i4>
      </vt:variant>
      <vt:variant>
        <vt:i4>317</vt:i4>
      </vt:variant>
      <vt:variant>
        <vt:i4>0</vt:i4>
      </vt:variant>
      <vt:variant>
        <vt:i4>5</vt:i4>
      </vt:variant>
      <vt:variant>
        <vt:lpwstr/>
      </vt:variant>
      <vt:variant>
        <vt:lpwstr>_Toc70067955</vt:lpwstr>
      </vt:variant>
      <vt:variant>
        <vt:i4>1835061</vt:i4>
      </vt:variant>
      <vt:variant>
        <vt:i4>311</vt:i4>
      </vt:variant>
      <vt:variant>
        <vt:i4>0</vt:i4>
      </vt:variant>
      <vt:variant>
        <vt:i4>5</vt:i4>
      </vt:variant>
      <vt:variant>
        <vt:lpwstr/>
      </vt:variant>
      <vt:variant>
        <vt:lpwstr>_Toc70067954</vt:lpwstr>
      </vt:variant>
      <vt:variant>
        <vt:i4>1769525</vt:i4>
      </vt:variant>
      <vt:variant>
        <vt:i4>305</vt:i4>
      </vt:variant>
      <vt:variant>
        <vt:i4>0</vt:i4>
      </vt:variant>
      <vt:variant>
        <vt:i4>5</vt:i4>
      </vt:variant>
      <vt:variant>
        <vt:lpwstr/>
      </vt:variant>
      <vt:variant>
        <vt:lpwstr>_Toc70067953</vt:lpwstr>
      </vt:variant>
      <vt:variant>
        <vt:i4>1703989</vt:i4>
      </vt:variant>
      <vt:variant>
        <vt:i4>299</vt:i4>
      </vt:variant>
      <vt:variant>
        <vt:i4>0</vt:i4>
      </vt:variant>
      <vt:variant>
        <vt:i4>5</vt:i4>
      </vt:variant>
      <vt:variant>
        <vt:lpwstr/>
      </vt:variant>
      <vt:variant>
        <vt:lpwstr>_Toc70067952</vt:lpwstr>
      </vt:variant>
      <vt:variant>
        <vt:i4>1638453</vt:i4>
      </vt:variant>
      <vt:variant>
        <vt:i4>293</vt:i4>
      </vt:variant>
      <vt:variant>
        <vt:i4>0</vt:i4>
      </vt:variant>
      <vt:variant>
        <vt:i4>5</vt:i4>
      </vt:variant>
      <vt:variant>
        <vt:lpwstr/>
      </vt:variant>
      <vt:variant>
        <vt:lpwstr>_Toc70067951</vt:lpwstr>
      </vt:variant>
      <vt:variant>
        <vt:i4>1572917</vt:i4>
      </vt:variant>
      <vt:variant>
        <vt:i4>287</vt:i4>
      </vt:variant>
      <vt:variant>
        <vt:i4>0</vt:i4>
      </vt:variant>
      <vt:variant>
        <vt:i4>5</vt:i4>
      </vt:variant>
      <vt:variant>
        <vt:lpwstr/>
      </vt:variant>
      <vt:variant>
        <vt:lpwstr>_Toc70067950</vt:lpwstr>
      </vt:variant>
      <vt:variant>
        <vt:i4>1114164</vt:i4>
      </vt:variant>
      <vt:variant>
        <vt:i4>281</vt:i4>
      </vt:variant>
      <vt:variant>
        <vt:i4>0</vt:i4>
      </vt:variant>
      <vt:variant>
        <vt:i4>5</vt:i4>
      </vt:variant>
      <vt:variant>
        <vt:lpwstr/>
      </vt:variant>
      <vt:variant>
        <vt:lpwstr>_Toc70067949</vt:lpwstr>
      </vt:variant>
      <vt:variant>
        <vt:i4>1048628</vt:i4>
      </vt:variant>
      <vt:variant>
        <vt:i4>275</vt:i4>
      </vt:variant>
      <vt:variant>
        <vt:i4>0</vt:i4>
      </vt:variant>
      <vt:variant>
        <vt:i4>5</vt:i4>
      </vt:variant>
      <vt:variant>
        <vt:lpwstr/>
      </vt:variant>
      <vt:variant>
        <vt:lpwstr>_Toc70067948</vt:lpwstr>
      </vt:variant>
      <vt:variant>
        <vt:i4>2031668</vt:i4>
      </vt:variant>
      <vt:variant>
        <vt:i4>269</vt:i4>
      </vt:variant>
      <vt:variant>
        <vt:i4>0</vt:i4>
      </vt:variant>
      <vt:variant>
        <vt:i4>5</vt:i4>
      </vt:variant>
      <vt:variant>
        <vt:lpwstr/>
      </vt:variant>
      <vt:variant>
        <vt:lpwstr>_Toc70067947</vt:lpwstr>
      </vt:variant>
      <vt:variant>
        <vt:i4>1966132</vt:i4>
      </vt:variant>
      <vt:variant>
        <vt:i4>263</vt:i4>
      </vt:variant>
      <vt:variant>
        <vt:i4>0</vt:i4>
      </vt:variant>
      <vt:variant>
        <vt:i4>5</vt:i4>
      </vt:variant>
      <vt:variant>
        <vt:lpwstr/>
      </vt:variant>
      <vt:variant>
        <vt:lpwstr>_Toc70067946</vt:lpwstr>
      </vt:variant>
      <vt:variant>
        <vt:i4>1900596</vt:i4>
      </vt:variant>
      <vt:variant>
        <vt:i4>257</vt:i4>
      </vt:variant>
      <vt:variant>
        <vt:i4>0</vt:i4>
      </vt:variant>
      <vt:variant>
        <vt:i4>5</vt:i4>
      </vt:variant>
      <vt:variant>
        <vt:lpwstr/>
      </vt:variant>
      <vt:variant>
        <vt:lpwstr>_Toc70067945</vt:lpwstr>
      </vt:variant>
      <vt:variant>
        <vt:i4>1835060</vt:i4>
      </vt:variant>
      <vt:variant>
        <vt:i4>251</vt:i4>
      </vt:variant>
      <vt:variant>
        <vt:i4>0</vt:i4>
      </vt:variant>
      <vt:variant>
        <vt:i4>5</vt:i4>
      </vt:variant>
      <vt:variant>
        <vt:lpwstr/>
      </vt:variant>
      <vt:variant>
        <vt:lpwstr>_Toc70067944</vt:lpwstr>
      </vt:variant>
      <vt:variant>
        <vt:i4>1769524</vt:i4>
      </vt:variant>
      <vt:variant>
        <vt:i4>245</vt:i4>
      </vt:variant>
      <vt:variant>
        <vt:i4>0</vt:i4>
      </vt:variant>
      <vt:variant>
        <vt:i4>5</vt:i4>
      </vt:variant>
      <vt:variant>
        <vt:lpwstr/>
      </vt:variant>
      <vt:variant>
        <vt:lpwstr>_Toc70067943</vt:lpwstr>
      </vt:variant>
      <vt:variant>
        <vt:i4>1703988</vt:i4>
      </vt:variant>
      <vt:variant>
        <vt:i4>239</vt:i4>
      </vt:variant>
      <vt:variant>
        <vt:i4>0</vt:i4>
      </vt:variant>
      <vt:variant>
        <vt:i4>5</vt:i4>
      </vt:variant>
      <vt:variant>
        <vt:lpwstr/>
      </vt:variant>
      <vt:variant>
        <vt:lpwstr>_Toc70067942</vt:lpwstr>
      </vt:variant>
      <vt:variant>
        <vt:i4>1638452</vt:i4>
      </vt:variant>
      <vt:variant>
        <vt:i4>233</vt:i4>
      </vt:variant>
      <vt:variant>
        <vt:i4>0</vt:i4>
      </vt:variant>
      <vt:variant>
        <vt:i4>5</vt:i4>
      </vt:variant>
      <vt:variant>
        <vt:lpwstr/>
      </vt:variant>
      <vt:variant>
        <vt:lpwstr>_Toc70067941</vt:lpwstr>
      </vt:variant>
      <vt:variant>
        <vt:i4>1572916</vt:i4>
      </vt:variant>
      <vt:variant>
        <vt:i4>227</vt:i4>
      </vt:variant>
      <vt:variant>
        <vt:i4>0</vt:i4>
      </vt:variant>
      <vt:variant>
        <vt:i4>5</vt:i4>
      </vt:variant>
      <vt:variant>
        <vt:lpwstr/>
      </vt:variant>
      <vt:variant>
        <vt:lpwstr>_Toc70067940</vt:lpwstr>
      </vt:variant>
      <vt:variant>
        <vt:i4>1114163</vt:i4>
      </vt:variant>
      <vt:variant>
        <vt:i4>221</vt:i4>
      </vt:variant>
      <vt:variant>
        <vt:i4>0</vt:i4>
      </vt:variant>
      <vt:variant>
        <vt:i4>5</vt:i4>
      </vt:variant>
      <vt:variant>
        <vt:lpwstr/>
      </vt:variant>
      <vt:variant>
        <vt:lpwstr>_Toc70067939</vt:lpwstr>
      </vt:variant>
      <vt:variant>
        <vt:i4>1048627</vt:i4>
      </vt:variant>
      <vt:variant>
        <vt:i4>215</vt:i4>
      </vt:variant>
      <vt:variant>
        <vt:i4>0</vt:i4>
      </vt:variant>
      <vt:variant>
        <vt:i4>5</vt:i4>
      </vt:variant>
      <vt:variant>
        <vt:lpwstr/>
      </vt:variant>
      <vt:variant>
        <vt:lpwstr>_Toc70067938</vt:lpwstr>
      </vt:variant>
      <vt:variant>
        <vt:i4>2031667</vt:i4>
      </vt:variant>
      <vt:variant>
        <vt:i4>209</vt:i4>
      </vt:variant>
      <vt:variant>
        <vt:i4>0</vt:i4>
      </vt:variant>
      <vt:variant>
        <vt:i4>5</vt:i4>
      </vt:variant>
      <vt:variant>
        <vt:lpwstr/>
      </vt:variant>
      <vt:variant>
        <vt:lpwstr>_Toc70067937</vt:lpwstr>
      </vt:variant>
      <vt:variant>
        <vt:i4>1966131</vt:i4>
      </vt:variant>
      <vt:variant>
        <vt:i4>203</vt:i4>
      </vt:variant>
      <vt:variant>
        <vt:i4>0</vt:i4>
      </vt:variant>
      <vt:variant>
        <vt:i4>5</vt:i4>
      </vt:variant>
      <vt:variant>
        <vt:lpwstr/>
      </vt:variant>
      <vt:variant>
        <vt:lpwstr>_Toc70067936</vt:lpwstr>
      </vt:variant>
      <vt:variant>
        <vt:i4>1900595</vt:i4>
      </vt:variant>
      <vt:variant>
        <vt:i4>197</vt:i4>
      </vt:variant>
      <vt:variant>
        <vt:i4>0</vt:i4>
      </vt:variant>
      <vt:variant>
        <vt:i4>5</vt:i4>
      </vt:variant>
      <vt:variant>
        <vt:lpwstr/>
      </vt:variant>
      <vt:variant>
        <vt:lpwstr>_Toc70067935</vt:lpwstr>
      </vt:variant>
      <vt:variant>
        <vt:i4>1835059</vt:i4>
      </vt:variant>
      <vt:variant>
        <vt:i4>191</vt:i4>
      </vt:variant>
      <vt:variant>
        <vt:i4>0</vt:i4>
      </vt:variant>
      <vt:variant>
        <vt:i4>5</vt:i4>
      </vt:variant>
      <vt:variant>
        <vt:lpwstr/>
      </vt:variant>
      <vt:variant>
        <vt:lpwstr>_Toc70067934</vt:lpwstr>
      </vt:variant>
      <vt:variant>
        <vt:i4>1769523</vt:i4>
      </vt:variant>
      <vt:variant>
        <vt:i4>185</vt:i4>
      </vt:variant>
      <vt:variant>
        <vt:i4>0</vt:i4>
      </vt:variant>
      <vt:variant>
        <vt:i4>5</vt:i4>
      </vt:variant>
      <vt:variant>
        <vt:lpwstr/>
      </vt:variant>
      <vt:variant>
        <vt:lpwstr>_Toc70067933</vt:lpwstr>
      </vt:variant>
      <vt:variant>
        <vt:i4>1703987</vt:i4>
      </vt:variant>
      <vt:variant>
        <vt:i4>179</vt:i4>
      </vt:variant>
      <vt:variant>
        <vt:i4>0</vt:i4>
      </vt:variant>
      <vt:variant>
        <vt:i4>5</vt:i4>
      </vt:variant>
      <vt:variant>
        <vt:lpwstr/>
      </vt:variant>
      <vt:variant>
        <vt:lpwstr>_Toc70067932</vt:lpwstr>
      </vt:variant>
      <vt:variant>
        <vt:i4>1638451</vt:i4>
      </vt:variant>
      <vt:variant>
        <vt:i4>173</vt:i4>
      </vt:variant>
      <vt:variant>
        <vt:i4>0</vt:i4>
      </vt:variant>
      <vt:variant>
        <vt:i4>5</vt:i4>
      </vt:variant>
      <vt:variant>
        <vt:lpwstr/>
      </vt:variant>
      <vt:variant>
        <vt:lpwstr>_Toc70067931</vt:lpwstr>
      </vt:variant>
      <vt:variant>
        <vt:i4>1572915</vt:i4>
      </vt:variant>
      <vt:variant>
        <vt:i4>167</vt:i4>
      </vt:variant>
      <vt:variant>
        <vt:i4>0</vt:i4>
      </vt:variant>
      <vt:variant>
        <vt:i4>5</vt:i4>
      </vt:variant>
      <vt:variant>
        <vt:lpwstr/>
      </vt:variant>
      <vt:variant>
        <vt:lpwstr>_Toc70067930</vt:lpwstr>
      </vt:variant>
      <vt:variant>
        <vt:i4>1114162</vt:i4>
      </vt:variant>
      <vt:variant>
        <vt:i4>161</vt:i4>
      </vt:variant>
      <vt:variant>
        <vt:i4>0</vt:i4>
      </vt:variant>
      <vt:variant>
        <vt:i4>5</vt:i4>
      </vt:variant>
      <vt:variant>
        <vt:lpwstr/>
      </vt:variant>
      <vt:variant>
        <vt:lpwstr>_Toc70067929</vt:lpwstr>
      </vt:variant>
      <vt:variant>
        <vt:i4>1048626</vt:i4>
      </vt:variant>
      <vt:variant>
        <vt:i4>155</vt:i4>
      </vt:variant>
      <vt:variant>
        <vt:i4>0</vt:i4>
      </vt:variant>
      <vt:variant>
        <vt:i4>5</vt:i4>
      </vt:variant>
      <vt:variant>
        <vt:lpwstr/>
      </vt:variant>
      <vt:variant>
        <vt:lpwstr>_Toc70067928</vt:lpwstr>
      </vt:variant>
      <vt:variant>
        <vt:i4>2031666</vt:i4>
      </vt:variant>
      <vt:variant>
        <vt:i4>149</vt:i4>
      </vt:variant>
      <vt:variant>
        <vt:i4>0</vt:i4>
      </vt:variant>
      <vt:variant>
        <vt:i4>5</vt:i4>
      </vt:variant>
      <vt:variant>
        <vt:lpwstr/>
      </vt:variant>
      <vt:variant>
        <vt:lpwstr>_Toc70067927</vt:lpwstr>
      </vt:variant>
      <vt:variant>
        <vt:i4>1966130</vt:i4>
      </vt:variant>
      <vt:variant>
        <vt:i4>143</vt:i4>
      </vt:variant>
      <vt:variant>
        <vt:i4>0</vt:i4>
      </vt:variant>
      <vt:variant>
        <vt:i4>5</vt:i4>
      </vt:variant>
      <vt:variant>
        <vt:lpwstr/>
      </vt:variant>
      <vt:variant>
        <vt:lpwstr>_Toc70067926</vt:lpwstr>
      </vt:variant>
      <vt:variant>
        <vt:i4>1900594</vt:i4>
      </vt:variant>
      <vt:variant>
        <vt:i4>137</vt:i4>
      </vt:variant>
      <vt:variant>
        <vt:i4>0</vt:i4>
      </vt:variant>
      <vt:variant>
        <vt:i4>5</vt:i4>
      </vt:variant>
      <vt:variant>
        <vt:lpwstr/>
      </vt:variant>
      <vt:variant>
        <vt:lpwstr>_Toc70067925</vt:lpwstr>
      </vt:variant>
      <vt:variant>
        <vt:i4>1835058</vt:i4>
      </vt:variant>
      <vt:variant>
        <vt:i4>131</vt:i4>
      </vt:variant>
      <vt:variant>
        <vt:i4>0</vt:i4>
      </vt:variant>
      <vt:variant>
        <vt:i4>5</vt:i4>
      </vt:variant>
      <vt:variant>
        <vt:lpwstr/>
      </vt:variant>
      <vt:variant>
        <vt:lpwstr>_Toc70067924</vt:lpwstr>
      </vt:variant>
      <vt:variant>
        <vt:i4>1769522</vt:i4>
      </vt:variant>
      <vt:variant>
        <vt:i4>125</vt:i4>
      </vt:variant>
      <vt:variant>
        <vt:i4>0</vt:i4>
      </vt:variant>
      <vt:variant>
        <vt:i4>5</vt:i4>
      </vt:variant>
      <vt:variant>
        <vt:lpwstr/>
      </vt:variant>
      <vt:variant>
        <vt:lpwstr>_Toc70067923</vt:lpwstr>
      </vt:variant>
      <vt:variant>
        <vt:i4>1703986</vt:i4>
      </vt:variant>
      <vt:variant>
        <vt:i4>119</vt:i4>
      </vt:variant>
      <vt:variant>
        <vt:i4>0</vt:i4>
      </vt:variant>
      <vt:variant>
        <vt:i4>5</vt:i4>
      </vt:variant>
      <vt:variant>
        <vt:lpwstr/>
      </vt:variant>
      <vt:variant>
        <vt:lpwstr>_Toc70067922</vt:lpwstr>
      </vt:variant>
      <vt:variant>
        <vt:i4>1638450</vt:i4>
      </vt:variant>
      <vt:variant>
        <vt:i4>113</vt:i4>
      </vt:variant>
      <vt:variant>
        <vt:i4>0</vt:i4>
      </vt:variant>
      <vt:variant>
        <vt:i4>5</vt:i4>
      </vt:variant>
      <vt:variant>
        <vt:lpwstr/>
      </vt:variant>
      <vt:variant>
        <vt:lpwstr>_Toc70067921</vt:lpwstr>
      </vt:variant>
      <vt:variant>
        <vt:i4>1572914</vt:i4>
      </vt:variant>
      <vt:variant>
        <vt:i4>107</vt:i4>
      </vt:variant>
      <vt:variant>
        <vt:i4>0</vt:i4>
      </vt:variant>
      <vt:variant>
        <vt:i4>5</vt:i4>
      </vt:variant>
      <vt:variant>
        <vt:lpwstr/>
      </vt:variant>
      <vt:variant>
        <vt:lpwstr>_Toc70067920</vt:lpwstr>
      </vt:variant>
      <vt:variant>
        <vt:i4>1114161</vt:i4>
      </vt:variant>
      <vt:variant>
        <vt:i4>101</vt:i4>
      </vt:variant>
      <vt:variant>
        <vt:i4>0</vt:i4>
      </vt:variant>
      <vt:variant>
        <vt:i4>5</vt:i4>
      </vt:variant>
      <vt:variant>
        <vt:lpwstr/>
      </vt:variant>
      <vt:variant>
        <vt:lpwstr>_Toc70067919</vt:lpwstr>
      </vt:variant>
      <vt:variant>
        <vt:i4>1048625</vt:i4>
      </vt:variant>
      <vt:variant>
        <vt:i4>95</vt:i4>
      </vt:variant>
      <vt:variant>
        <vt:i4>0</vt:i4>
      </vt:variant>
      <vt:variant>
        <vt:i4>5</vt:i4>
      </vt:variant>
      <vt:variant>
        <vt:lpwstr/>
      </vt:variant>
      <vt:variant>
        <vt:lpwstr>_Toc70067918</vt:lpwstr>
      </vt:variant>
      <vt:variant>
        <vt:i4>2031665</vt:i4>
      </vt:variant>
      <vt:variant>
        <vt:i4>89</vt:i4>
      </vt:variant>
      <vt:variant>
        <vt:i4>0</vt:i4>
      </vt:variant>
      <vt:variant>
        <vt:i4>5</vt:i4>
      </vt:variant>
      <vt:variant>
        <vt:lpwstr/>
      </vt:variant>
      <vt:variant>
        <vt:lpwstr>_Toc70067917</vt:lpwstr>
      </vt:variant>
      <vt:variant>
        <vt:i4>1966129</vt:i4>
      </vt:variant>
      <vt:variant>
        <vt:i4>83</vt:i4>
      </vt:variant>
      <vt:variant>
        <vt:i4>0</vt:i4>
      </vt:variant>
      <vt:variant>
        <vt:i4>5</vt:i4>
      </vt:variant>
      <vt:variant>
        <vt:lpwstr/>
      </vt:variant>
      <vt:variant>
        <vt:lpwstr>_Toc70067916</vt:lpwstr>
      </vt:variant>
      <vt:variant>
        <vt:i4>1900593</vt:i4>
      </vt:variant>
      <vt:variant>
        <vt:i4>77</vt:i4>
      </vt:variant>
      <vt:variant>
        <vt:i4>0</vt:i4>
      </vt:variant>
      <vt:variant>
        <vt:i4>5</vt:i4>
      </vt:variant>
      <vt:variant>
        <vt:lpwstr/>
      </vt:variant>
      <vt:variant>
        <vt:lpwstr>_Toc70067915</vt:lpwstr>
      </vt:variant>
      <vt:variant>
        <vt:i4>1835057</vt:i4>
      </vt:variant>
      <vt:variant>
        <vt:i4>71</vt:i4>
      </vt:variant>
      <vt:variant>
        <vt:i4>0</vt:i4>
      </vt:variant>
      <vt:variant>
        <vt:i4>5</vt:i4>
      </vt:variant>
      <vt:variant>
        <vt:lpwstr/>
      </vt:variant>
      <vt:variant>
        <vt:lpwstr>_Toc70067914</vt:lpwstr>
      </vt:variant>
      <vt:variant>
        <vt:i4>1769521</vt:i4>
      </vt:variant>
      <vt:variant>
        <vt:i4>65</vt:i4>
      </vt:variant>
      <vt:variant>
        <vt:i4>0</vt:i4>
      </vt:variant>
      <vt:variant>
        <vt:i4>5</vt:i4>
      </vt:variant>
      <vt:variant>
        <vt:lpwstr/>
      </vt:variant>
      <vt:variant>
        <vt:lpwstr>_Toc70067913</vt:lpwstr>
      </vt:variant>
      <vt:variant>
        <vt:i4>1703985</vt:i4>
      </vt:variant>
      <vt:variant>
        <vt:i4>59</vt:i4>
      </vt:variant>
      <vt:variant>
        <vt:i4>0</vt:i4>
      </vt:variant>
      <vt:variant>
        <vt:i4>5</vt:i4>
      </vt:variant>
      <vt:variant>
        <vt:lpwstr/>
      </vt:variant>
      <vt:variant>
        <vt:lpwstr>_Toc70067912</vt:lpwstr>
      </vt:variant>
      <vt:variant>
        <vt:i4>1638449</vt:i4>
      </vt:variant>
      <vt:variant>
        <vt:i4>53</vt:i4>
      </vt:variant>
      <vt:variant>
        <vt:i4>0</vt:i4>
      </vt:variant>
      <vt:variant>
        <vt:i4>5</vt:i4>
      </vt:variant>
      <vt:variant>
        <vt:lpwstr/>
      </vt:variant>
      <vt:variant>
        <vt:lpwstr>_Toc70067911</vt:lpwstr>
      </vt:variant>
      <vt:variant>
        <vt:i4>1572913</vt:i4>
      </vt:variant>
      <vt:variant>
        <vt:i4>47</vt:i4>
      </vt:variant>
      <vt:variant>
        <vt:i4>0</vt:i4>
      </vt:variant>
      <vt:variant>
        <vt:i4>5</vt:i4>
      </vt:variant>
      <vt:variant>
        <vt:lpwstr/>
      </vt:variant>
      <vt:variant>
        <vt:lpwstr>_Toc70067910</vt:lpwstr>
      </vt:variant>
      <vt:variant>
        <vt:i4>1114160</vt:i4>
      </vt:variant>
      <vt:variant>
        <vt:i4>41</vt:i4>
      </vt:variant>
      <vt:variant>
        <vt:i4>0</vt:i4>
      </vt:variant>
      <vt:variant>
        <vt:i4>5</vt:i4>
      </vt:variant>
      <vt:variant>
        <vt:lpwstr/>
      </vt:variant>
      <vt:variant>
        <vt:lpwstr>_Toc70067909</vt:lpwstr>
      </vt:variant>
      <vt:variant>
        <vt:i4>1048624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_Toc70067908</vt:lpwstr>
      </vt:variant>
      <vt:variant>
        <vt:i4>2031664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_Toc70067907</vt:lpwstr>
      </vt:variant>
      <vt:variant>
        <vt:i4>1966128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_Toc70067906</vt:lpwstr>
      </vt:variant>
      <vt:variant>
        <vt:i4>1900592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_Toc70067905</vt:lpwstr>
      </vt:variant>
      <vt:variant>
        <vt:i4>1835056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_Toc70067904</vt:lpwstr>
      </vt:variant>
      <vt:variant>
        <vt:i4>1769520</vt:i4>
      </vt:variant>
      <vt:variant>
        <vt:i4>5</vt:i4>
      </vt:variant>
      <vt:variant>
        <vt:i4>0</vt:i4>
      </vt:variant>
      <vt:variant>
        <vt:i4>5</vt:i4>
      </vt:variant>
      <vt:variant>
        <vt:lpwstr/>
      </vt:variant>
      <vt:variant>
        <vt:lpwstr>_Toc70067903</vt:lpwstr>
      </vt:variant>
      <vt:variant>
        <vt:i4>4325496</vt:i4>
      </vt:variant>
      <vt:variant>
        <vt:i4>3</vt:i4>
      </vt:variant>
      <vt:variant>
        <vt:i4>0</vt:i4>
      </vt:variant>
      <vt:variant>
        <vt:i4>5</vt:i4>
      </vt:variant>
      <vt:variant>
        <vt:lpwstr>mailto:andreas.bartsch@pbtgroup.co.za</vt:lpwstr>
      </vt:variant>
      <vt:variant>
        <vt:lpwstr/>
      </vt:variant>
      <vt:variant>
        <vt:i4>6684762</vt:i4>
      </vt:variant>
      <vt:variant>
        <vt:i4>0</vt:i4>
      </vt:variant>
      <vt:variant>
        <vt:i4>0</vt:i4>
      </vt:variant>
      <vt:variant>
        <vt:i4>5</vt:i4>
      </vt:variant>
      <vt:variant>
        <vt:lpwstr>mailto:johan.koegelenberg@pbtgroup.co.za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Latasha Africa</dc:creator>
  <cp:keywords/>
  <dc:description/>
  <cp:lastModifiedBy>Carina Everson</cp:lastModifiedBy>
  <cp:revision>20</cp:revision>
  <cp:lastPrinted>2020-11-04T06:21:00Z</cp:lastPrinted>
  <dcterms:created xsi:type="dcterms:W3CDTF">2024-05-06T11:48:00Z</dcterms:created>
  <dcterms:modified xsi:type="dcterms:W3CDTF">2024-05-06T12:35:00Z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0x010100FF1332AAFF088A4AAE15117DDC31003E</vt:lpwstr>
  </property>
  <property fmtid="{D5CDD505-2E9C-101B-9397-08002B2CF9AE}" pid="3" name="MediaServiceImageTags">
    <vt:lpwstr/>
  </property>
</Properties>
</file>